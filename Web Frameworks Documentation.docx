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DD5E8" w14:textId="77777777" w:rsidR="002F20AB" w:rsidRDefault="002F20AB" w:rsidP="00C6554A">
      <w:pPr>
        <w:pStyle w:val="Photo"/>
        <w:rPr>
          <w:noProof/>
        </w:rPr>
      </w:pPr>
      <w:bookmarkStart w:id="0" w:name="_Toc321147149"/>
      <w:bookmarkStart w:id="1" w:name="_Toc318188227"/>
      <w:bookmarkStart w:id="2" w:name="_Toc318188327"/>
      <w:bookmarkStart w:id="3" w:name="_Toc318189312"/>
      <w:bookmarkStart w:id="4" w:name="_Toc321147011"/>
    </w:p>
    <w:p w14:paraId="4197DFD7" w14:textId="77777777" w:rsidR="002F20AB" w:rsidRDefault="002F20AB" w:rsidP="00C6554A">
      <w:pPr>
        <w:pStyle w:val="Photo"/>
        <w:rPr>
          <w:noProof/>
        </w:rPr>
      </w:pPr>
    </w:p>
    <w:p w14:paraId="72BC9322" w14:textId="69B43666" w:rsidR="00C6554A" w:rsidRPr="008B5277" w:rsidRDefault="002554CD" w:rsidP="00C6554A">
      <w:pPr>
        <w:pStyle w:val="Photo"/>
      </w:pPr>
      <w:r w:rsidRPr="008B5277">
        <w:rPr>
          <w:noProof/>
        </w:rPr>
        <w:drawing>
          <wp:inline distT="0" distB="0" distL="0" distR="0" wp14:anchorId="32B9C594" wp14:editId="2B474F26">
            <wp:extent cx="4876800" cy="3457575"/>
            <wp:effectExtent l="0" t="0" r="0"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rotWithShape="1">
                    <a:blip r:embed="rId11" cstate="print">
                      <a:extLst>
                        <a:ext uri="{28A0092B-C50C-407E-A947-70E740481C1C}">
                          <a14:useLocalDpi xmlns:a14="http://schemas.microsoft.com/office/drawing/2010/main" val="0"/>
                        </a:ext>
                      </a:extLst>
                    </a:blip>
                    <a:srcRect l="8134" r="3655" b="17312"/>
                    <a:stretch/>
                  </pic:blipFill>
                  <pic:spPr bwMode="auto">
                    <a:xfrm>
                      <a:off x="0" y="0"/>
                      <a:ext cx="4876800" cy="3457575"/>
                    </a:xfrm>
                    <a:prstGeom prst="rect">
                      <a:avLst/>
                    </a:prstGeom>
                    <a:noFill/>
                    <a:ln>
                      <a:noFill/>
                    </a:ln>
                    <a:effectLst/>
                    <a:extLst>
                      <a:ext uri="{53640926-AAD7-44D8-BBD7-CCE9431645EC}">
                        <a14:shadowObscured xmlns:a14="http://schemas.microsoft.com/office/drawing/2010/main"/>
                      </a:ext>
                    </a:extLst>
                  </pic:spPr>
                </pic:pic>
              </a:graphicData>
            </a:graphic>
          </wp:inline>
        </w:drawing>
      </w:r>
    </w:p>
    <w:bookmarkEnd w:id="0"/>
    <w:bookmarkEnd w:id="1"/>
    <w:bookmarkEnd w:id="2"/>
    <w:bookmarkEnd w:id="3"/>
    <w:bookmarkEnd w:id="4"/>
    <w:p w14:paraId="47658386" w14:textId="4B4AF613" w:rsidR="00C6554A" w:rsidRDefault="002F20AB" w:rsidP="00C6554A">
      <w:pPr>
        <w:pStyle w:val="Title"/>
      </w:pPr>
      <w:r>
        <w:t>EZPCBuilder</w:t>
      </w:r>
    </w:p>
    <w:p w14:paraId="1C739568" w14:textId="43502A84" w:rsidR="00C6554A" w:rsidRPr="00D5413C" w:rsidRDefault="002F20AB" w:rsidP="00C6554A">
      <w:pPr>
        <w:pStyle w:val="Subtitle"/>
      </w:pPr>
      <w:r>
        <w:t>Web Frameworks final ca</w:t>
      </w:r>
    </w:p>
    <w:p w14:paraId="19377593" w14:textId="0DB78879" w:rsidR="00C6554A" w:rsidRDefault="002F20AB" w:rsidP="00C6554A">
      <w:pPr>
        <w:pStyle w:val="ContactInfo"/>
      </w:pPr>
      <w:r>
        <w:t>Kyle Carey, James Bellew</w:t>
      </w:r>
      <w:r w:rsidR="00C6554A">
        <w:t xml:space="preserve"> | </w:t>
      </w:r>
      <w:r>
        <w:t>Web Frameworks</w:t>
      </w:r>
      <w:r w:rsidR="00C6554A">
        <w:t xml:space="preserve"> | </w:t>
      </w:r>
      <w:r>
        <w:t>03.05.2021</w:t>
      </w:r>
      <w:r>
        <w:br w:type="page"/>
      </w:r>
    </w:p>
    <w:p w14:paraId="3E8878D2" w14:textId="58E615F7" w:rsidR="008186EA" w:rsidRDefault="008186EA" w:rsidP="1E01D023">
      <w:pPr>
        <w:pStyle w:val="Heading1"/>
      </w:pPr>
      <w:r>
        <w:t xml:space="preserve">Video URL </w:t>
      </w:r>
      <w:r w:rsidR="1FDA4546">
        <w:t>for</w:t>
      </w:r>
      <w:r>
        <w:t xml:space="preserve"> Demo</w:t>
      </w:r>
    </w:p>
    <w:p w14:paraId="623D4B19" w14:textId="15931788" w:rsidR="03233F55" w:rsidRDefault="009B2A90" w:rsidP="03233F55">
      <w:hyperlink r:id="rId12">
        <w:r w:rsidR="03233F55" w:rsidRPr="53663263">
          <w:rPr>
            <w:rStyle w:val="Hyperlink"/>
            <w:rFonts w:ascii="Constantia" w:eastAsia="Constantia" w:hAnsi="Constantia" w:cs="Constantia"/>
          </w:rPr>
          <w:t>Web Frameworks Demo</w:t>
        </w:r>
      </w:hyperlink>
    </w:p>
    <w:p w14:paraId="139C4A9C" w14:textId="15931788" w:rsidR="03233F55" w:rsidRDefault="03233F55">
      <w:r>
        <w:rPr>
          <w:noProof/>
        </w:rPr>
        <w:drawing>
          <wp:anchor distT="0" distB="0" distL="114300" distR="114300" simplePos="0" relativeHeight="251658240" behindDoc="0" locked="0" layoutInCell="1" allowOverlap="1" wp14:anchorId="76DC5DBF" wp14:editId="3F6E4FA2">
            <wp:simplePos x="0" y="0"/>
            <wp:positionH relativeFrom="column">
              <wp:align>left</wp:align>
            </wp:positionH>
            <wp:positionV relativeFrom="paragraph">
              <wp:posOffset>0</wp:posOffset>
            </wp:positionV>
            <wp:extent cx="5314950" cy="3086100"/>
            <wp:effectExtent l="0" t="0" r="0" b="0"/>
            <wp:wrapSquare wrapText="bothSides"/>
            <wp:docPr id="1919304634" name="picture" title="Video titled: Web Frameworks Demo"/>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13">
                      <a:extLst>
                        <a:ext uri="{28A0092B-C50C-407E-A947-70E740481C1C}">
                          <a14:useLocalDpi xmlns:a14="http://schemas.microsoft.com/office/drawing/2010/main" val="0"/>
                        </a:ext>
                        <a:ext uri="http://schemas.microsoft.com/office/word/2020/oembed">
                          <woe:oembed xmlns:woe="http://schemas.microsoft.com/office/word/2020/oembed" oEmbedUrl="https://youtu.be/3V8039H1suI" mediaType="Video" picLocksAutoForOEmbed="1"/>
                        </a:ext>
                      </a:extLst>
                    </a:blip>
                    <a:stretch>
                      <a:fillRect/>
                    </a:stretch>
                  </pic:blipFill>
                  <pic:spPr>
                    <a:xfrm>
                      <a:off x="0" y="0"/>
                      <a:ext cx="5314950" cy="3086100"/>
                    </a:xfrm>
                    <a:prstGeom prst="rect">
                      <a:avLst/>
                    </a:prstGeom>
                  </pic:spPr>
                </pic:pic>
              </a:graphicData>
            </a:graphic>
            <wp14:sizeRelH relativeFrom="page">
              <wp14:pctWidth>0</wp14:pctWidth>
            </wp14:sizeRelH>
            <wp14:sizeRelV relativeFrom="page">
              <wp14:pctHeight>0</wp14:pctHeight>
            </wp14:sizeRelV>
          </wp:anchor>
        </w:drawing>
      </w:r>
    </w:p>
    <w:p w14:paraId="6159F328" w14:textId="15931788" w:rsidR="03233F55" w:rsidRDefault="03233F55" w:rsidP="03233F55">
      <w:pPr>
        <w:rPr>
          <w:rFonts w:ascii="Constantia" w:eastAsia="Constantia" w:hAnsi="Constantia" w:cs="Constantia"/>
        </w:rPr>
      </w:pPr>
    </w:p>
    <w:p w14:paraId="3B6BF170" w14:textId="735BAE37" w:rsidR="1E01D023" w:rsidRDefault="1E01D023" w:rsidP="1E01D023">
      <w:pPr>
        <w:pStyle w:val="Heading1"/>
      </w:pPr>
    </w:p>
    <w:p w14:paraId="7FA6441E" w14:textId="71703315" w:rsidR="00C6554A" w:rsidRDefault="002F20AB" w:rsidP="00C6554A">
      <w:pPr>
        <w:pStyle w:val="Heading1"/>
      </w:pPr>
      <w:r>
        <w:t>Background</w:t>
      </w:r>
    </w:p>
    <w:p w14:paraId="3DAF2D82" w14:textId="1F986380" w:rsidR="00C6554A" w:rsidRDefault="002F20AB" w:rsidP="002F20AB">
      <w:r>
        <w:t xml:space="preserve">This website was made by us as part of our Web Frameworks module for our course. We were required to create a project which was a version of our project for our Software Project module. We had made a gaming pc </w:t>
      </w:r>
      <w:r w:rsidR="00D671C1">
        <w:t>store</w:t>
      </w:r>
      <w:r>
        <w:t xml:space="preserve"> which was aimed at young adults with an interest in gaming. This is reflected in the style of our website. As part of the descriptor for this module we were tasked with the following:</w:t>
      </w:r>
    </w:p>
    <w:p w14:paraId="0E196004" w14:textId="40AE0199" w:rsidR="00C6554A" w:rsidRDefault="002F20AB" w:rsidP="002F20AB">
      <w:pPr>
        <w:pStyle w:val="ListBullet"/>
        <w:numPr>
          <w:ilvl w:val="0"/>
          <w:numId w:val="3"/>
        </w:numPr>
      </w:pPr>
      <w:r>
        <w:t>Using ASP.NET Core to create the website as an MVC website.</w:t>
      </w:r>
    </w:p>
    <w:p w14:paraId="231AE078" w14:textId="7945ED4C" w:rsidR="002F20AB" w:rsidRDefault="002F20AB" w:rsidP="002F20AB">
      <w:pPr>
        <w:pStyle w:val="ListBullet"/>
        <w:numPr>
          <w:ilvl w:val="0"/>
          <w:numId w:val="3"/>
        </w:numPr>
      </w:pPr>
      <w:r>
        <w:t>It must reflect on our project for our software project.</w:t>
      </w:r>
    </w:p>
    <w:p w14:paraId="0AAD7027" w14:textId="6E962DAE" w:rsidR="002F20AB" w:rsidRPr="00514122" w:rsidRDefault="002F20AB" w:rsidP="002F20AB">
      <w:pPr>
        <w:pStyle w:val="ListBullet"/>
        <w:numPr>
          <w:ilvl w:val="0"/>
          <w:numId w:val="3"/>
        </w:numPr>
      </w:pPr>
      <w:r>
        <w:t>We must add in a self-learned part to the project each.</w:t>
      </w:r>
    </w:p>
    <w:p w14:paraId="7E854234" w14:textId="760734F9" w:rsidR="00C6554A" w:rsidRPr="00D5413C" w:rsidRDefault="000E588D" w:rsidP="00C6554A">
      <w:pPr>
        <w:pStyle w:val="Heading2"/>
      </w:pPr>
      <w:r>
        <w:t>Creating the project</w:t>
      </w:r>
    </w:p>
    <w:p w14:paraId="2A06645B" w14:textId="77777777" w:rsidR="000E588D" w:rsidRDefault="000E588D" w:rsidP="000E588D">
      <w:r>
        <w:t>As our software project was originally produced in Java and was using 20 tables across 2 different databases. So due to time constraints we set a realistic standard for our C# project. We took a code first approach to speed up a lot of the work with the databases and took out the more unnecessary parts of our project.</w:t>
      </w:r>
    </w:p>
    <w:p w14:paraId="39007309" w14:textId="77777777" w:rsidR="000E588D" w:rsidRDefault="000E588D" w:rsidP="000E588D">
      <w:r>
        <w:t>We created models for the PC and it was populated with other models such as a Case, Processor, Graphics, etc.</w:t>
      </w:r>
    </w:p>
    <w:p w14:paraId="004002D8" w14:textId="67CC5EA6" w:rsidR="00C65E72" w:rsidRDefault="000E588D" w:rsidP="000E588D">
      <w:r>
        <w:rPr>
          <w:noProof/>
        </w:rPr>
        <w:drawing>
          <wp:inline distT="0" distB="0" distL="0" distR="0" wp14:anchorId="5A686D0F" wp14:editId="542D8B36">
            <wp:extent cx="3572078" cy="707707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3572078" cy="7077076"/>
                    </a:xfrm>
                    <a:prstGeom prst="rect">
                      <a:avLst/>
                    </a:prstGeom>
                  </pic:spPr>
                </pic:pic>
              </a:graphicData>
            </a:graphic>
          </wp:inline>
        </w:drawing>
      </w:r>
      <w:r>
        <w:t xml:space="preserve"> </w:t>
      </w:r>
    </w:p>
    <w:p w14:paraId="2657E8B0" w14:textId="15866E5F" w:rsidR="000E588D" w:rsidRDefault="000E588D" w:rsidP="000E588D"/>
    <w:p w14:paraId="61450275" w14:textId="072239C8" w:rsidR="000E588D" w:rsidRDefault="000E588D" w:rsidP="000E588D">
      <w:r>
        <w:t>Each of the models were created and then scaffolded using the built</w:t>
      </w:r>
      <w:r w:rsidR="00D671C1">
        <w:t>-</w:t>
      </w:r>
      <w:r>
        <w:t>in framework.</w:t>
      </w:r>
    </w:p>
    <w:p w14:paraId="43B32451" w14:textId="3068668D" w:rsidR="000E588D" w:rsidRDefault="000E588D" w:rsidP="000E588D"/>
    <w:p w14:paraId="3032EDDD" w14:textId="6E1B1F22" w:rsidR="00D671C1" w:rsidRDefault="00D671C1" w:rsidP="000E588D">
      <w:r>
        <w:t>We then were able to create the store front once we added in some data. Below is the final result of the store front. This code is seen in PCs/Index.</w:t>
      </w:r>
    </w:p>
    <w:p w14:paraId="0585AB5D" w14:textId="20128D62" w:rsidR="00D671C1" w:rsidRDefault="00D671C1" w:rsidP="000E588D">
      <w:r>
        <w:rPr>
          <w:noProof/>
        </w:rPr>
        <w:drawing>
          <wp:inline distT="0" distB="0" distL="0" distR="0" wp14:anchorId="36591809" wp14:editId="4A83907F">
            <wp:extent cx="5476876" cy="6686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476876" cy="6686550"/>
                    </a:xfrm>
                    <a:prstGeom prst="rect">
                      <a:avLst/>
                    </a:prstGeom>
                  </pic:spPr>
                </pic:pic>
              </a:graphicData>
            </a:graphic>
          </wp:inline>
        </w:drawing>
      </w:r>
    </w:p>
    <w:p w14:paraId="02C6B448" w14:textId="1A27FB83" w:rsidR="00D671C1" w:rsidRDefault="00D671C1" w:rsidP="000E588D"/>
    <w:p w14:paraId="510B4D13" w14:textId="77777777" w:rsidR="00D671C1" w:rsidRDefault="00D671C1" w:rsidP="000E588D"/>
    <w:p w14:paraId="3D67E041" w14:textId="70DDD318" w:rsidR="00D671C1" w:rsidRDefault="00D671C1" w:rsidP="000E588D">
      <w:r>
        <w:t>We also implemented a functional basket. This was done with a Basket model that accepted a PC id and quantity. The subtotal and items in basket were calculated as the page loaded. The code here is used in the Baskets/Index.cshtml file.</w:t>
      </w:r>
    </w:p>
    <w:p w14:paraId="0AE88ABD" w14:textId="2186454D" w:rsidR="00D671C1" w:rsidRDefault="00D671C1" w:rsidP="000E588D">
      <w:r>
        <w:rPr>
          <w:noProof/>
        </w:rPr>
        <w:drawing>
          <wp:inline distT="0" distB="0" distL="0" distR="0" wp14:anchorId="486BB002" wp14:editId="166BE1B0">
            <wp:extent cx="5476876" cy="693420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476876" cy="6934202"/>
                    </a:xfrm>
                    <a:prstGeom prst="rect">
                      <a:avLst/>
                    </a:prstGeom>
                  </pic:spPr>
                </pic:pic>
              </a:graphicData>
            </a:graphic>
          </wp:inline>
        </w:drawing>
      </w:r>
    </w:p>
    <w:p w14:paraId="371D6ED1" w14:textId="691FEEDC" w:rsidR="00D671C1" w:rsidRDefault="00D671C1" w:rsidP="000E588D"/>
    <w:p w14:paraId="091B5AF2" w14:textId="0A280F38" w:rsidR="00D671C1" w:rsidRDefault="00D671C1" w:rsidP="000E588D">
      <w:r>
        <w:t>In the checkout there is a summary of items that were in the basket.</w:t>
      </w:r>
      <w:r w:rsidR="00152355">
        <w:rPr>
          <w:noProof/>
        </w:rPr>
        <w:drawing>
          <wp:inline distT="0" distB="0" distL="0" distR="0" wp14:anchorId="2209C091" wp14:editId="47A1989D">
            <wp:extent cx="5476876" cy="7200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476876" cy="7200900"/>
                    </a:xfrm>
                    <a:prstGeom prst="rect">
                      <a:avLst/>
                    </a:prstGeom>
                  </pic:spPr>
                </pic:pic>
              </a:graphicData>
            </a:graphic>
          </wp:inline>
        </w:drawing>
      </w:r>
    </w:p>
    <w:p w14:paraId="5B32E5FB" w14:textId="4AADBAD4" w:rsidR="00152355" w:rsidRDefault="00152355" w:rsidP="000E588D"/>
    <w:p w14:paraId="05E53F65" w14:textId="46BDBA24" w:rsidR="00152355" w:rsidRDefault="00152355" w:rsidP="000E588D"/>
    <w:p w14:paraId="779AD69C" w14:textId="5B2C1C89" w:rsidR="00152355" w:rsidRDefault="00152355" w:rsidP="000E588D"/>
    <w:p w14:paraId="464FA297" w14:textId="7180D812" w:rsidR="00251DAB" w:rsidRDefault="00251DAB" w:rsidP="00251DAB">
      <w:pPr>
        <w:pStyle w:val="Heading1"/>
      </w:pPr>
      <w:r>
        <w:t>Kyle Self Learned</w:t>
      </w:r>
    </w:p>
    <w:p w14:paraId="37673DEF" w14:textId="5EDA6F9F" w:rsidR="006A3F58" w:rsidRDefault="00251DAB" w:rsidP="00251DAB">
      <w:r>
        <w:t>Kyle implemented the use of a NoSQL database as part of the project to take orders. The reason a NoSQL database was used here was because the data for an order was dynamic and needed the flexibility, so a single query to the database would return a single document with the order details. The database used was MongoAtlas, which is a cloud-based MongoDB server. The Order model was then designed code-first for easy implementation.</w:t>
      </w:r>
    </w:p>
    <w:p w14:paraId="52D11694" w14:textId="75C03820" w:rsidR="002A4121" w:rsidRDefault="002A4121" w:rsidP="002A4121">
      <w:r>
        <w:rPr>
          <w:noProof/>
        </w:rPr>
        <w:drawing>
          <wp:inline distT="0" distB="0" distL="0" distR="0" wp14:anchorId="130560D9" wp14:editId="79B9801F">
            <wp:extent cx="5486400" cy="672020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486400" cy="6720204"/>
                    </a:xfrm>
                    <a:prstGeom prst="rect">
                      <a:avLst/>
                    </a:prstGeom>
                  </pic:spPr>
                </pic:pic>
              </a:graphicData>
            </a:graphic>
          </wp:inline>
        </w:drawing>
      </w:r>
    </w:p>
    <w:p w14:paraId="574091FC" w14:textId="77777777" w:rsidR="00235360" w:rsidRDefault="00235360" w:rsidP="002A4121"/>
    <w:p w14:paraId="5BE7857F" w14:textId="687780C8" w:rsidR="00235360" w:rsidRDefault="00235360" w:rsidP="002A4121">
      <w:r>
        <w:br w:type="page"/>
      </w:r>
    </w:p>
    <w:p w14:paraId="4B945A36" w14:textId="52BE9229" w:rsidR="00235360" w:rsidRDefault="00235360" w:rsidP="002A4121">
      <w:r>
        <w:t xml:space="preserve">When the data goes to the database it looks like </w:t>
      </w:r>
      <w:r w:rsidR="00140A9A">
        <w:t>the image below.</w:t>
      </w:r>
      <w:r w:rsidR="00EA08D6">
        <w:t xml:space="preserve"> It stores the ids of each of the parts that make up the computer model, and then saves each part as</w:t>
      </w:r>
      <w:r w:rsidR="00F45368">
        <w:t xml:space="preserve"> an object, this is useful in retrieving data as it doesn’t require too many queries </w:t>
      </w:r>
      <w:r w:rsidR="003004D9">
        <w:t>to the database.</w:t>
      </w:r>
    </w:p>
    <w:p w14:paraId="703DC9E1" w14:textId="504BE1E2" w:rsidR="0E58A625" w:rsidRDefault="6538A223" w:rsidP="0E58A625">
      <w:r>
        <w:rPr>
          <w:noProof/>
        </w:rPr>
        <w:drawing>
          <wp:inline distT="0" distB="0" distL="0" distR="0" wp14:anchorId="0A25770B" wp14:editId="0CFDCF2D">
            <wp:extent cx="4305300" cy="492505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4305300" cy="4925059"/>
                    </a:xfrm>
                    <a:prstGeom prst="rect">
                      <a:avLst/>
                    </a:prstGeom>
                  </pic:spPr>
                </pic:pic>
              </a:graphicData>
            </a:graphic>
          </wp:inline>
        </w:drawing>
      </w:r>
    </w:p>
    <w:p w14:paraId="5F6BC10D" w14:textId="042FCAF2" w:rsidR="0E58A625" w:rsidRDefault="0E58A625" w:rsidP="0E58A625"/>
    <w:p w14:paraId="4E76BB88" w14:textId="40731D10" w:rsidR="0E58A625" w:rsidRDefault="00191E3E" w:rsidP="0E58A625">
      <w:r>
        <w:t xml:space="preserve">As MongoAtlas is a </w:t>
      </w:r>
      <w:r w:rsidR="00A003E5">
        <w:t>cloud-based</w:t>
      </w:r>
      <w:r>
        <w:t xml:space="preserve"> database it was easily accessible by the both of us.</w:t>
      </w:r>
      <w:r w:rsidR="006E5365">
        <w:t xml:space="preserve"> </w:t>
      </w:r>
      <w:r w:rsidR="00A70168">
        <w:t xml:space="preserve">There are many tiers available for </w:t>
      </w:r>
      <w:r w:rsidR="00A003E5">
        <w:t xml:space="preserve">MongoAtlas </w:t>
      </w:r>
      <w:r w:rsidR="00A70168">
        <w:t>that giv</w:t>
      </w:r>
      <w:r w:rsidR="000D259E">
        <w:t>es more storage, ram and processing power, meaning that it is scalable.</w:t>
      </w:r>
      <w:r w:rsidR="00EC139A">
        <w:t xml:space="preserve"> This was good practice to get started with a database like this seeing as it </w:t>
      </w:r>
      <w:r w:rsidR="00A003E5">
        <w:t>was not</w:t>
      </w:r>
      <w:r w:rsidR="00EC139A">
        <w:t xml:space="preserve"> </w:t>
      </w:r>
      <w:r w:rsidR="003A5A39">
        <w:t>covered in the course.</w:t>
      </w:r>
    </w:p>
    <w:p w14:paraId="7A290CD2" w14:textId="079B8E89" w:rsidR="0E58A625" w:rsidRDefault="0E58A625" w:rsidP="0E58A625"/>
    <w:p w14:paraId="67C076F2" w14:textId="4B28E231" w:rsidR="0E58A625" w:rsidRDefault="0E58A625" w:rsidP="0E58A625"/>
    <w:p w14:paraId="0C69196C" w14:textId="6A305575" w:rsidR="0E58A625" w:rsidRDefault="0E58A625" w:rsidP="0E58A625"/>
    <w:p w14:paraId="3879AB4E" w14:textId="4A67B4A9" w:rsidR="00F07875" w:rsidRPr="00F07875" w:rsidRDefault="00F07875" w:rsidP="00F07875"/>
    <w:p w14:paraId="263BEDE4" w14:textId="13FC9B03" w:rsidR="59A73549" w:rsidRDefault="59A73549" w:rsidP="1B736948">
      <w:pPr>
        <w:pStyle w:val="Heading1"/>
      </w:pPr>
      <w:r>
        <w:t>James Self Learned</w:t>
      </w:r>
    </w:p>
    <w:p w14:paraId="6D7A0780" w14:textId="650CBFA8" w:rsidR="00EC139A" w:rsidRPr="00EC139A" w:rsidRDefault="5F3F1286" w:rsidP="00EC139A">
      <w:r>
        <w:t xml:space="preserve">James’ self-learned was in the area of API , authorization and </w:t>
      </w:r>
      <w:r w:rsidR="4FC2BF25">
        <w:t>deployment.</w:t>
      </w:r>
      <w:r w:rsidR="526225C6">
        <w:t xml:space="preserve"> There needs to be a certain level of security on the site and implementing user roles is a must to maintain a cites functionality and </w:t>
      </w:r>
      <w:r w:rsidR="52802520">
        <w:t>security. For this James used the ManagerRole entity from the dotnet Framework to allow James to create different roles within the site and to permit c</w:t>
      </w:r>
      <w:r w:rsidR="7E813D70">
        <w:t>ertain users to have access to different tools and features like CRUD features.</w:t>
      </w:r>
    </w:p>
    <w:p w14:paraId="432E8E14" w14:textId="07BA20E8" w:rsidR="36707E4D" w:rsidRDefault="36707E4D" w:rsidP="3D78F048"/>
    <w:p w14:paraId="6A3D28E7" w14:textId="640C4974" w:rsidR="7E813D70" w:rsidRDefault="7E813D70" w:rsidP="3D78F048">
      <w:pPr>
        <w:pStyle w:val="Heading1"/>
      </w:pPr>
      <w:r w:rsidRPr="71F4678A">
        <w:rPr>
          <w:sz w:val="24"/>
          <w:szCs w:val="24"/>
        </w:rPr>
        <w:t>API</w:t>
      </w:r>
    </w:p>
    <w:p w14:paraId="0E664EA7" w14:textId="7888AF4D" w:rsidR="00814D38" w:rsidRPr="00814D38" w:rsidRDefault="46BFD7D3" w:rsidP="00814D38">
      <w:r>
        <w:t xml:space="preserve">James used the Scaffolding technique to allow him to create API controllers to allow others to call and access the information supplied form the API </w:t>
      </w:r>
    </w:p>
    <w:p w14:paraId="5976E188" w14:textId="24502233" w:rsidR="00814D38" w:rsidRDefault="04038FDC" w:rsidP="28B631BF">
      <w:r>
        <w:rPr>
          <w:noProof/>
        </w:rPr>
        <w:drawing>
          <wp:inline distT="0" distB="0" distL="0" distR="0" wp14:anchorId="6A970AE4" wp14:editId="2ACCC3D5">
            <wp:extent cx="4552950" cy="4572000"/>
            <wp:effectExtent l="0" t="0" r="0" b="0"/>
            <wp:docPr id="393882617" name="Picture 39388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882617"/>
                    <pic:cNvPicPr/>
                  </pic:nvPicPr>
                  <pic:blipFill>
                    <a:blip r:embed="rId20">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r>
        <w:br w:type="page"/>
      </w:r>
    </w:p>
    <w:p w14:paraId="15168511" w14:textId="31037E22" w:rsidR="001B5A68" w:rsidRPr="001B5A68" w:rsidRDefault="3953E80C" w:rsidP="001B5A68">
      <w:r>
        <w:t>Here is an example of one of the API services with a call to get all the items in the basket within the site, to allow an admin to get a good idea of the stock that might be going out of the inventory.</w:t>
      </w:r>
    </w:p>
    <w:p w14:paraId="0279B458" w14:textId="6E02C425" w:rsidR="002B11E3" w:rsidRPr="002B11E3" w:rsidRDefault="3953E80C" w:rsidP="002B11E3">
      <w:r>
        <w:rPr>
          <w:noProof/>
        </w:rPr>
        <w:drawing>
          <wp:inline distT="0" distB="0" distL="0" distR="0" wp14:anchorId="763CBA6E" wp14:editId="257088EE">
            <wp:extent cx="4543425" cy="3733800"/>
            <wp:effectExtent l="0" t="0" r="0" b="0"/>
            <wp:docPr id="772736689" name="Picture 772736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736689"/>
                    <pic:cNvPicPr/>
                  </pic:nvPicPr>
                  <pic:blipFill>
                    <a:blip r:embed="rId21">
                      <a:extLst>
                        <a:ext uri="{28A0092B-C50C-407E-A947-70E740481C1C}">
                          <a14:useLocalDpi xmlns:a14="http://schemas.microsoft.com/office/drawing/2010/main" val="0"/>
                        </a:ext>
                      </a:extLst>
                    </a:blip>
                    <a:stretch>
                      <a:fillRect/>
                    </a:stretch>
                  </pic:blipFill>
                  <pic:spPr>
                    <a:xfrm>
                      <a:off x="0" y="0"/>
                      <a:ext cx="4543425" cy="3733800"/>
                    </a:xfrm>
                    <a:prstGeom prst="rect">
                      <a:avLst/>
                    </a:prstGeom>
                  </pic:spPr>
                </pic:pic>
              </a:graphicData>
            </a:graphic>
          </wp:inline>
        </w:drawing>
      </w:r>
    </w:p>
    <w:p w14:paraId="6A7869A8" w14:textId="184B0B6A" w:rsidR="3953E80C" w:rsidRDefault="3953E80C" w:rsidP="2A7A6D16">
      <w:r>
        <w:t>And here is the output of this call</w:t>
      </w:r>
    </w:p>
    <w:p w14:paraId="7783823D" w14:textId="526F5CE5" w:rsidR="0037151B" w:rsidRPr="0037151B" w:rsidRDefault="5664DC4D" w:rsidP="1E1D52EE">
      <w:pPr>
        <w:pStyle w:val="Heading1"/>
      </w:pPr>
      <w:r>
        <w:rPr>
          <w:noProof/>
        </w:rPr>
        <w:drawing>
          <wp:inline distT="0" distB="0" distL="0" distR="0" wp14:anchorId="1EB80016" wp14:editId="53ACF076">
            <wp:extent cx="6515100" cy="923925"/>
            <wp:effectExtent l="0" t="0" r="0" b="0"/>
            <wp:docPr id="972567343" name="Picture 972567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567343"/>
                    <pic:cNvPicPr/>
                  </pic:nvPicPr>
                  <pic:blipFill>
                    <a:blip r:embed="rId22">
                      <a:extLst>
                        <a:ext uri="{28A0092B-C50C-407E-A947-70E740481C1C}">
                          <a14:useLocalDpi xmlns:a14="http://schemas.microsoft.com/office/drawing/2010/main" val="0"/>
                        </a:ext>
                      </a:extLst>
                    </a:blip>
                    <a:stretch>
                      <a:fillRect/>
                    </a:stretch>
                  </pic:blipFill>
                  <pic:spPr>
                    <a:xfrm>
                      <a:off x="0" y="0"/>
                      <a:ext cx="6515100" cy="923925"/>
                    </a:xfrm>
                    <a:prstGeom prst="rect">
                      <a:avLst/>
                    </a:prstGeom>
                  </pic:spPr>
                </pic:pic>
              </a:graphicData>
            </a:graphic>
          </wp:inline>
        </w:drawing>
      </w:r>
      <w:r w:rsidRPr="542D8B36">
        <w:rPr>
          <w:sz w:val="24"/>
          <w:szCs w:val="24"/>
        </w:rPr>
        <w:t>Deployment</w:t>
      </w:r>
    </w:p>
    <w:p w14:paraId="178D6C01" w14:textId="5AC1F1E8" w:rsidR="00FC5065" w:rsidRPr="00FC5065" w:rsidRDefault="5664DC4D" w:rsidP="00FC5065">
      <w:r>
        <w:t>James originally deployed this site on the iis service which overlaps with his sys admin course in college , but James wanted to try and deploy this site on Microsoft Azure to just try out a different way of publishing it.</w:t>
      </w:r>
    </w:p>
    <w:p w14:paraId="1E0FADA4" w14:textId="5AC1F1E8" w:rsidR="3DDD35B7" w:rsidRDefault="3DDD35B7" w:rsidP="3DDD35B7"/>
    <w:p w14:paraId="5C435419" w14:textId="10727A12" w:rsidR="3B3A0AC2" w:rsidRDefault="3B3A0AC2" w:rsidP="3DDD35B7">
      <w:r>
        <w:t>Here is the IIS deployment</w:t>
      </w:r>
    </w:p>
    <w:p w14:paraId="0123093A" w14:textId="180CE9A8" w:rsidR="3B3A0AC2" w:rsidRDefault="3B3A0AC2" w:rsidP="3DDD35B7">
      <w:r>
        <w:rPr>
          <w:noProof/>
        </w:rPr>
        <w:drawing>
          <wp:inline distT="0" distB="0" distL="0" distR="0" wp14:anchorId="47BCE7BB" wp14:editId="6F367404">
            <wp:extent cx="1733550" cy="809625"/>
            <wp:effectExtent l="0" t="0" r="0" b="0"/>
            <wp:docPr id="804193208" name="Picture 80419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193208"/>
                    <pic:cNvPicPr/>
                  </pic:nvPicPr>
                  <pic:blipFill>
                    <a:blip r:embed="rId23">
                      <a:extLst>
                        <a:ext uri="{28A0092B-C50C-407E-A947-70E740481C1C}">
                          <a14:useLocalDpi xmlns:a14="http://schemas.microsoft.com/office/drawing/2010/main" val="0"/>
                        </a:ext>
                      </a:extLst>
                    </a:blip>
                    <a:stretch>
                      <a:fillRect/>
                    </a:stretch>
                  </pic:blipFill>
                  <pic:spPr>
                    <a:xfrm>
                      <a:off x="0" y="0"/>
                      <a:ext cx="1733550" cy="809625"/>
                    </a:xfrm>
                    <a:prstGeom prst="rect">
                      <a:avLst/>
                    </a:prstGeom>
                  </pic:spPr>
                </pic:pic>
              </a:graphicData>
            </a:graphic>
          </wp:inline>
        </w:drawing>
      </w:r>
    </w:p>
    <w:p w14:paraId="0DA6BC69" w14:textId="68113A71" w:rsidR="008C5F09" w:rsidRPr="008C5F09" w:rsidRDefault="3B3A0AC2" w:rsidP="008C5F09">
      <w:r>
        <w:t>Here is the Azure Deployment</w:t>
      </w:r>
    </w:p>
    <w:p w14:paraId="490DC841" w14:textId="53B4B0A0" w:rsidR="3E505918" w:rsidRDefault="7041BAE7" w:rsidP="3E505918">
      <w:r>
        <w:rPr>
          <w:noProof/>
        </w:rPr>
        <w:drawing>
          <wp:inline distT="0" distB="0" distL="0" distR="0" wp14:anchorId="7ACC4537" wp14:editId="569327A5">
            <wp:extent cx="6305552" cy="1859485"/>
            <wp:effectExtent l="0" t="0" r="0" b="0"/>
            <wp:docPr id="1629607946" name="Picture 162960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607946"/>
                    <pic:cNvPicPr/>
                  </pic:nvPicPr>
                  <pic:blipFill>
                    <a:blip r:embed="rId24">
                      <a:extLst>
                        <a:ext uri="{28A0092B-C50C-407E-A947-70E740481C1C}">
                          <a14:useLocalDpi xmlns:a14="http://schemas.microsoft.com/office/drawing/2010/main" val="0"/>
                        </a:ext>
                      </a:extLst>
                    </a:blip>
                    <a:stretch>
                      <a:fillRect/>
                    </a:stretch>
                  </pic:blipFill>
                  <pic:spPr>
                    <a:xfrm>
                      <a:off x="0" y="0"/>
                      <a:ext cx="6305552" cy="1859485"/>
                    </a:xfrm>
                    <a:prstGeom prst="rect">
                      <a:avLst/>
                    </a:prstGeom>
                  </pic:spPr>
                </pic:pic>
              </a:graphicData>
            </a:graphic>
          </wp:inline>
        </w:drawing>
      </w:r>
    </w:p>
    <w:p w14:paraId="7494F0BF" w14:textId="5C3ED870" w:rsidR="0037151B" w:rsidRPr="0037151B" w:rsidRDefault="0037151B" w:rsidP="0037151B"/>
    <w:p w14:paraId="09569D13" w14:textId="6670E0EC" w:rsidR="2FEC05E3" w:rsidRDefault="7041BAE7" w:rsidP="41680B73">
      <w:pPr>
        <w:pStyle w:val="Heading1"/>
      </w:pPr>
      <w:r w:rsidRPr="41680B73">
        <w:rPr>
          <w:sz w:val="24"/>
          <w:szCs w:val="24"/>
        </w:rPr>
        <w:t>Authorization</w:t>
      </w:r>
    </w:p>
    <w:p w14:paraId="11989052" w14:textId="5E8982F9" w:rsidR="2FEC05E3" w:rsidRDefault="7041BAE7" w:rsidP="41680B73">
      <w:r>
        <w:t xml:space="preserve">James learned how to implement display certain data to certain users depending on their role within the application. James also learned how to prevent user form accessing some </w:t>
      </w:r>
      <w:r w:rsidR="5149209F">
        <w:t>features with the URL by using the in app  Microsoft.AspNetCore.Authorization tool.</w:t>
      </w:r>
    </w:p>
    <w:p w14:paraId="2A375B9C" w14:textId="39516468" w:rsidR="2FEC05E3" w:rsidRDefault="77BABCD7" w:rsidP="41680B73">
      <w:r>
        <w:t>Regular User View</w:t>
      </w:r>
    </w:p>
    <w:p w14:paraId="4F9DE1FD" w14:textId="5BE72AA1" w:rsidR="2FEC05E3" w:rsidRDefault="77BABCD7" w:rsidP="41680B73">
      <w:r>
        <w:rPr>
          <w:noProof/>
        </w:rPr>
        <w:drawing>
          <wp:inline distT="0" distB="0" distL="0" distR="0" wp14:anchorId="024DC7AB" wp14:editId="3CDB10B4">
            <wp:extent cx="4572000" cy="1333500"/>
            <wp:effectExtent l="0" t="0" r="0" b="0"/>
            <wp:docPr id="1054597898" name="Picture 105459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597898"/>
                    <pic:cNvPicPr/>
                  </pic:nvPicPr>
                  <pic:blipFill>
                    <a:blip r:embed="rId25">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27C2513B" w14:textId="11CB031D" w:rsidR="2FEC05E3" w:rsidRDefault="2FEC05E3" w:rsidP="41680B73"/>
    <w:p w14:paraId="147F0E7A" w14:textId="476C15C0" w:rsidR="2FEC05E3" w:rsidRDefault="77BABCD7" w:rsidP="41680B73">
      <w:r>
        <w:t>Admin View</w:t>
      </w:r>
    </w:p>
    <w:p w14:paraId="55205FB2" w14:textId="60DA795E" w:rsidR="2FEC05E3" w:rsidRDefault="77BABCD7" w:rsidP="41680B73">
      <w:r>
        <w:rPr>
          <w:noProof/>
        </w:rPr>
        <w:drawing>
          <wp:inline distT="0" distB="0" distL="0" distR="0" wp14:anchorId="1DE81E4C" wp14:editId="58FFBEBB">
            <wp:extent cx="4572000" cy="1390650"/>
            <wp:effectExtent l="0" t="0" r="0" b="0"/>
            <wp:docPr id="1120601764" name="Picture 112060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601764"/>
                    <pic:cNvPicPr/>
                  </pic:nvPicPr>
                  <pic:blipFill>
                    <a:blip r:embed="rId26">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7CBBAE30" w14:textId="0B7C7F11" w:rsidR="2FEC05E3" w:rsidRDefault="2FEC05E3" w:rsidP="41680B73"/>
    <w:p w14:paraId="49F4843A" w14:textId="2931F26C" w:rsidR="77BABCD7" w:rsidRDefault="77BABCD7" w:rsidP="41680B73">
      <w:r>
        <w:t>Admin Tools</w:t>
      </w:r>
    </w:p>
    <w:p w14:paraId="77358DAB" w14:textId="0D764250" w:rsidR="77BABCD7" w:rsidRDefault="77BABCD7" w:rsidP="41680B73">
      <w:r>
        <w:rPr>
          <w:noProof/>
        </w:rPr>
        <w:drawing>
          <wp:inline distT="0" distB="0" distL="0" distR="0" wp14:anchorId="184FFA5F" wp14:editId="47FDFA9A">
            <wp:extent cx="3657600" cy="1657350"/>
            <wp:effectExtent l="0" t="0" r="0" b="0"/>
            <wp:docPr id="95304587" name="Picture 9530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04587"/>
                    <pic:cNvPicPr/>
                  </pic:nvPicPr>
                  <pic:blipFill>
                    <a:blip r:embed="rId27">
                      <a:extLst>
                        <a:ext uri="{28A0092B-C50C-407E-A947-70E740481C1C}">
                          <a14:useLocalDpi xmlns:a14="http://schemas.microsoft.com/office/drawing/2010/main" val="0"/>
                        </a:ext>
                      </a:extLst>
                    </a:blip>
                    <a:stretch>
                      <a:fillRect/>
                    </a:stretch>
                  </pic:blipFill>
                  <pic:spPr>
                    <a:xfrm>
                      <a:off x="0" y="0"/>
                      <a:ext cx="3657600" cy="1657350"/>
                    </a:xfrm>
                    <a:prstGeom prst="rect">
                      <a:avLst/>
                    </a:prstGeom>
                  </pic:spPr>
                </pic:pic>
              </a:graphicData>
            </a:graphic>
          </wp:inline>
        </w:drawing>
      </w:r>
    </w:p>
    <w:p w14:paraId="4A7DC444" w14:textId="073B91A8" w:rsidR="2A7A6D16" w:rsidRDefault="2A7A6D16" w:rsidP="2A7A6D16"/>
    <w:p w14:paraId="49532CC6" w14:textId="44F3D28D" w:rsidR="2A7A6D16" w:rsidRDefault="2A7A6D16" w:rsidP="2A7A6D16"/>
    <w:p w14:paraId="3BFAA196" w14:textId="10921E61" w:rsidR="28B631BF" w:rsidRDefault="28B631BF" w:rsidP="28B631BF"/>
    <w:p w14:paraId="4EC894EE" w14:textId="77777777" w:rsidR="00761A4C" w:rsidRDefault="00761A4C" w:rsidP="0001741D">
      <w:pPr>
        <w:pStyle w:val="Heading1"/>
      </w:pPr>
    </w:p>
    <w:p w14:paraId="0BD4265D" w14:textId="77777777" w:rsidR="00761A4C" w:rsidRDefault="00761A4C" w:rsidP="0001741D">
      <w:pPr>
        <w:pStyle w:val="Heading1"/>
      </w:pPr>
    </w:p>
    <w:p w14:paraId="2FA792AD" w14:textId="10921E61" w:rsidR="0001741D" w:rsidRDefault="0001741D" w:rsidP="0001741D">
      <w:pPr>
        <w:pStyle w:val="Heading1"/>
      </w:pPr>
      <w:r>
        <w:t>What would we improve?</w:t>
      </w:r>
    </w:p>
    <w:p w14:paraId="4AB2B915" w14:textId="0AF7006B" w:rsidR="0001741D" w:rsidRDefault="0001741D" w:rsidP="0001741D">
      <w:r>
        <w:t xml:space="preserve">Although the project went smoothly there are </w:t>
      </w:r>
      <w:r w:rsidR="00616847">
        <w:t>several</w:t>
      </w:r>
      <w:r>
        <w:t xml:space="preserve"> things that we would have liked to implement but with the time constraints and </w:t>
      </w:r>
      <w:r w:rsidR="00F52E63">
        <w:t>other projects to tend to there were things left out of this that could be implemented.</w:t>
      </w:r>
    </w:p>
    <w:p w14:paraId="667BD87C" w14:textId="3A3CAB6F" w:rsidR="00F52E63" w:rsidRDefault="001B5A68" w:rsidP="001B5A68">
      <w:pPr>
        <w:pStyle w:val="ListParagraph"/>
        <w:numPr>
          <w:ilvl w:val="0"/>
          <w:numId w:val="18"/>
        </w:numPr>
      </w:pPr>
      <w:r>
        <w:t xml:space="preserve">In our Java project we had a page for customers that would </w:t>
      </w:r>
      <w:r w:rsidR="00616847">
        <w:t xml:space="preserve">allow them to pick all the parts they wanted for a computer. </w:t>
      </w:r>
      <w:r w:rsidR="00761A4C">
        <w:t>Unfortunately,</w:t>
      </w:r>
      <w:r w:rsidR="00616847">
        <w:t xml:space="preserve"> there is a lot of validation and work involved with this and we decided to leave it out </w:t>
      </w:r>
      <w:r w:rsidR="008628F7">
        <w:t>as it would require many more tables and models.</w:t>
      </w:r>
    </w:p>
    <w:p w14:paraId="0699EDE4" w14:textId="24B3F1BE" w:rsidR="002B11E3" w:rsidRDefault="0037151B" w:rsidP="001B5A68">
      <w:pPr>
        <w:pStyle w:val="ListParagraph"/>
        <w:numPr>
          <w:ilvl w:val="0"/>
          <w:numId w:val="18"/>
        </w:numPr>
      </w:pPr>
      <w:r>
        <w:t xml:space="preserve">Addresses. We had aimed to have the user enter a delivery address however we left it out to tend to more important features so this was left out in the end. Given another day this </w:t>
      </w:r>
      <w:r w:rsidR="005F6E3B">
        <w:t>would have</w:t>
      </w:r>
      <w:r>
        <w:t xml:space="preserve"> been implemented. Most of the code was there</w:t>
      </w:r>
      <w:r w:rsidR="005F6E3B">
        <w:t>, however, it was</w:t>
      </w:r>
      <w:r w:rsidR="002B11E3">
        <w:t xml:space="preserve"> simply left out.</w:t>
      </w:r>
    </w:p>
    <w:p w14:paraId="1B4710FF" w14:textId="24B3F1BE" w:rsidR="000D490D" w:rsidRDefault="004660C6" w:rsidP="001B5A68">
      <w:pPr>
        <w:pStyle w:val="ListParagraph"/>
        <w:numPr>
          <w:ilvl w:val="0"/>
          <w:numId w:val="18"/>
        </w:numPr>
      </w:pPr>
      <w:r>
        <w:t xml:space="preserve">Styling. We had spent very little time styling and it would have made the project style linear across the whole website. </w:t>
      </w:r>
    </w:p>
    <w:p w14:paraId="5C1CE41E" w14:textId="77777777" w:rsidR="008C5F09" w:rsidRDefault="000E2433" w:rsidP="001B5A68">
      <w:pPr>
        <w:pStyle w:val="ListParagraph"/>
        <w:numPr>
          <w:ilvl w:val="0"/>
          <w:numId w:val="18"/>
        </w:numPr>
      </w:pPr>
      <w:r>
        <w:t>API. We would have liked to ad</w:t>
      </w:r>
      <w:r w:rsidR="00FC5065">
        <w:t>d a client API that would consume the data we had and made it useable</w:t>
      </w:r>
      <w:r w:rsidR="008C5F09">
        <w:t>.</w:t>
      </w:r>
    </w:p>
    <w:p w14:paraId="0330A571" w14:textId="116D5C69" w:rsidR="008628F7" w:rsidRDefault="008C5F09" w:rsidP="001B5A68">
      <w:pPr>
        <w:pStyle w:val="ListParagraph"/>
        <w:numPr>
          <w:ilvl w:val="0"/>
          <w:numId w:val="18"/>
        </w:numPr>
      </w:pPr>
      <w:r>
        <w:t>Deployment. We had some issues getting th</w:t>
      </w:r>
      <w:r w:rsidR="009833E9">
        <w:t xml:space="preserve">e project running on Azure. It is hosted there but there are some issues with </w:t>
      </w:r>
      <w:r w:rsidR="00FA73F6">
        <w:t xml:space="preserve">accessing the database. You can view the website but </w:t>
      </w:r>
      <w:r w:rsidR="00F71CEA">
        <w:t xml:space="preserve">not access </w:t>
      </w:r>
      <w:r w:rsidR="00BE1A59">
        <w:t>some pages.</w:t>
      </w:r>
      <w:r w:rsidR="0037151B">
        <w:t xml:space="preserve"> </w:t>
      </w:r>
    </w:p>
    <w:p w14:paraId="049D8985" w14:textId="06AEF495" w:rsidR="415F355B" w:rsidRDefault="415F355B" w:rsidP="41680B73">
      <w:pPr>
        <w:pStyle w:val="Heading1"/>
        <w:rPr>
          <w:rFonts w:ascii="Constantia" w:hAnsi="Constantia"/>
          <w:szCs w:val="32"/>
        </w:rPr>
      </w:pPr>
      <w:r>
        <w:t>Teamwork</w:t>
      </w:r>
    </w:p>
    <w:p w14:paraId="2848398B" w14:textId="343044F5" w:rsidR="415F355B" w:rsidRDefault="415F355B" w:rsidP="41680B73">
      <w:pPr>
        <w:pStyle w:val="Title"/>
        <w:jc w:val="left"/>
        <w:rPr>
          <w:color w:val="auto"/>
          <w:sz w:val="22"/>
        </w:rPr>
      </w:pPr>
      <w:r w:rsidRPr="41680B73">
        <w:rPr>
          <w:color w:val="auto"/>
          <w:sz w:val="22"/>
        </w:rPr>
        <w:t>In order for James and Kyle to be able to complete this project they had to use a variety of tools in order to connect and communicate to each other and to allow them to work simultaneously o</w:t>
      </w:r>
      <w:r w:rsidR="56C28711" w:rsidRPr="41680B73">
        <w:rPr>
          <w:color w:val="auto"/>
          <w:sz w:val="22"/>
        </w:rPr>
        <w:t>n the same project.</w:t>
      </w:r>
    </w:p>
    <w:p w14:paraId="0C722BBF" w14:textId="761F104A" w:rsidR="41680B73" w:rsidRDefault="41680B73" w:rsidP="41680B73">
      <w:pPr>
        <w:pStyle w:val="Title"/>
        <w:jc w:val="left"/>
        <w:rPr>
          <w:rFonts w:ascii="Constantia" w:hAnsi="Constantia"/>
          <w:color w:val="auto"/>
          <w:sz w:val="22"/>
        </w:rPr>
      </w:pPr>
    </w:p>
    <w:p w14:paraId="7D0A9DE4" w14:textId="1C2C2252" w:rsidR="56C28711" w:rsidRDefault="56C28711" w:rsidP="41680B73">
      <w:pPr>
        <w:pStyle w:val="Title"/>
        <w:jc w:val="left"/>
        <w:rPr>
          <w:rFonts w:ascii="Constantia" w:hAnsi="Constantia"/>
          <w:szCs w:val="60"/>
        </w:rPr>
      </w:pPr>
      <w:r w:rsidRPr="41680B73">
        <w:rPr>
          <w:rFonts w:ascii="Constantia" w:hAnsi="Constantia"/>
          <w:color w:val="auto"/>
          <w:sz w:val="22"/>
        </w:rPr>
        <w:t>For this they both used a number of tools like</w:t>
      </w:r>
    </w:p>
    <w:p w14:paraId="129A9156" w14:textId="2CB236EC" w:rsidR="41680B73" w:rsidRDefault="41680B73" w:rsidP="41680B73">
      <w:pPr>
        <w:pStyle w:val="Title"/>
        <w:jc w:val="left"/>
        <w:rPr>
          <w:rFonts w:ascii="Constantia" w:hAnsi="Constantia"/>
          <w:szCs w:val="60"/>
        </w:rPr>
      </w:pPr>
    </w:p>
    <w:p w14:paraId="4D45D570" w14:textId="62D529E0" w:rsidR="7897A1FD" w:rsidRDefault="7897A1FD" w:rsidP="41680B73">
      <w:pPr>
        <w:pStyle w:val="Title"/>
        <w:jc w:val="left"/>
        <w:rPr>
          <w:rFonts w:ascii="Constantia" w:hAnsi="Constantia"/>
          <w:b/>
          <w:bCs/>
          <w:color w:val="auto"/>
          <w:sz w:val="28"/>
          <w:szCs w:val="28"/>
          <w:u w:val="single"/>
        </w:rPr>
      </w:pPr>
      <w:r w:rsidRPr="41680B73">
        <w:rPr>
          <w:rFonts w:ascii="Constantia" w:hAnsi="Constantia"/>
          <w:b/>
          <w:bCs/>
          <w:color w:val="auto"/>
          <w:sz w:val="28"/>
          <w:szCs w:val="28"/>
          <w:u w:val="single"/>
        </w:rPr>
        <w:t>GitHub</w:t>
      </w:r>
    </w:p>
    <w:p w14:paraId="28B6F8D8" w14:textId="5056B989" w:rsidR="41680B73" w:rsidRDefault="41680B73" w:rsidP="41680B73">
      <w:pPr>
        <w:pStyle w:val="Title"/>
        <w:jc w:val="left"/>
        <w:rPr>
          <w:rFonts w:ascii="Constantia" w:hAnsi="Constantia"/>
          <w:szCs w:val="60"/>
        </w:rPr>
      </w:pPr>
    </w:p>
    <w:p w14:paraId="49F30EDF" w14:textId="4AB739AB" w:rsidR="63F09980" w:rsidRDefault="63F09980" w:rsidP="41680B73">
      <w:pPr>
        <w:pStyle w:val="Title"/>
        <w:jc w:val="left"/>
      </w:pPr>
      <w:r>
        <w:rPr>
          <w:noProof/>
        </w:rPr>
        <w:drawing>
          <wp:inline distT="0" distB="0" distL="0" distR="0" wp14:anchorId="26BD5782" wp14:editId="429DFDE2">
            <wp:extent cx="4086225" cy="4572000"/>
            <wp:effectExtent l="0" t="0" r="0" b="0"/>
            <wp:docPr id="286835120" name="Picture 28683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835120"/>
                    <pic:cNvPicPr/>
                  </pic:nvPicPr>
                  <pic:blipFill>
                    <a:blip r:embed="rId28">
                      <a:extLst>
                        <a:ext uri="{28A0092B-C50C-407E-A947-70E740481C1C}">
                          <a14:useLocalDpi xmlns:a14="http://schemas.microsoft.com/office/drawing/2010/main" val="0"/>
                        </a:ext>
                      </a:extLst>
                    </a:blip>
                    <a:stretch>
                      <a:fillRect/>
                    </a:stretch>
                  </pic:blipFill>
                  <pic:spPr>
                    <a:xfrm>
                      <a:off x="0" y="0"/>
                      <a:ext cx="4086225" cy="4572000"/>
                    </a:xfrm>
                    <a:prstGeom prst="rect">
                      <a:avLst/>
                    </a:prstGeom>
                  </pic:spPr>
                </pic:pic>
              </a:graphicData>
            </a:graphic>
          </wp:inline>
        </w:drawing>
      </w:r>
    </w:p>
    <w:p w14:paraId="18863E96" w14:textId="7AAAB288" w:rsidR="41680B73" w:rsidRDefault="41680B73" w:rsidP="41680B73">
      <w:pPr>
        <w:pStyle w:val="Title"/>
        <w:jc w:val="left"/>
        <w:rPr>
          <w:rFonts w:ascii="Constantia" w:hAnsi="Constantia"/>
          <w:szCs w:val="60"/>
        </w:rPr>
      </w:pPr>
    </w:p>
    <w:p w14:paraId="270BA044" w14:textId="693031FF" w:rsidR="63F09980" w:rsidRDefault="63F09980" w:rsidP="41680B73">
      <w:pPr>
        <w:pStyle w:val="Title"/>
        <w:jc w:val="left"/>
        <w:rPr>
          <w:color w:val="auto"/>
          <w:sz w:val="22"/>
        </w:rPr>
      </w:pPr>
      <w:r w:rsidRPr="41680B73">
        <w:rPr>
          <w:color w:val="auto"/>
          <w:sz w:val="22"/>
        </w:rPr>
        <w:t>Github was the clear choice for us when it came to both James and Kyle needing to work on the same project without having to worry about sending each other files and what not.</w:t>
      </w:r>
    </w:p>
    <w:p w14:paraId="3F91670A" w14:textId="60330EB0" w:rsidR="41680B73" w:rsidRDefault="41680B73" w:rsidP="41680B73">
      <w:pPr>
        <w:pStyle w:val="Title"/>
        <w:jc w:val="left"/>
        <w:rPr>
          <w:rFonts w:ascii="Constantia" w:hAnsi="Constantia"/>
          <w:szCs w:val="60"/>
        </w:rPr>
      </w:pPr>
    </w:p>
    <w:p w14:paraId="7E014BD5" w14:textId="256D19F5" w:rsidR="61271945" w:rsidRDefault="61271945" w:rsidP="41680B73">
      <w:pPr>
        <w:pStyle w:val="Title"/>
        <w:jc w:val="left"/>
        <w:rPr>
          <w:rFonts w:ascii="Constantia" w:hAnsi="Constantia"/>
          <w:b/>
          <w:bCs/>
          <w:color w:val="auto"/>
          <w:sz w:val="28"/>
          <w:szCs w:val="28"/>
          <w:u w:val="single"/>
        </w:rPr>
      </w:pPr>
      <w:r w:rsidRPr="41680B73">
        <w:rPr>
          <w:rFonts w:ascii="Constantia" w:hAnsi="Constantia"/>
          <w:b/>
          <w:bCs/>
          <w:color w:val="auto"/>
          <w:sz w:val="28"/>
          <w:szCs w:val="28"/>
          <w:u w:val="single"/>
        </w:rPr>
        <w:t>Trello</w:t>
      </w:r>
    </w:p>
    <w:p w14:paraId="1EED0B88" w14:textId="7EC8D53A" w:rsidR="61271945" w:rsidRDefault="61271945" w:rsidP="41680B73">
      <w:pPr>
        <w:pStyle w:val="Title"/>
        <w:jc w:val="left"/>
        <w:rPr>
          <w:rFonts w:ascii="Constantia" w:hAnsi="Constantia"/>
          <w:color w:val="auto"/>
          <w:sz w:val="22"/>
        </w:rPr>
      </w:pPr>
      <w:r w:rsidRPr="41680B73">
        <w:rPr>
          <w:rFonts w:ascii="Constantia" w:hAnsi="Constantia"/>
          <w:color w:val="auto"/>
          <w:sz w:val="22"/>
        </w:rPr>
        <w:t xml:space="preserve">They used </w:t>
      </w:r>
      <w:hyperlink r:id="rId29">
        <w:r w:rsidRPr="41680B73">
          <w:rPr>
            <w:rStyle w:val="Hyperlink"/>
            <w:rFonts w:ascii="Constantia" w:hAnsi="Constantia"/>
            <w:sz w:val="22"/>
          </w:rPr>
          <w:t>www.trello.com</w:t>
        </w:r>
      </w:hyperlink>
      <w:r w:rsidRPr="41680B73">
        <w:rPr>
          <w:rFonts w:ascii="Constantia" w:hAnsi="Constantia"/>
          <w:color w:val="auto"/>
          <w:sz w:val="22"/>
        </w:rPr>
        <w:t xml:space="preserve"> to keep track of all the tasks that we needed to complete and any issues they were having. Trello was a simple solution to keep track of tasks and organizing the work ahead</w:t>
      </w:r>
    </w:p>
    <w:p w14:paraId="1C770B8B" w14:textId="7CCCAAB0" w:rsidR="12D044E1" w:rsidRDefault="12D044E1" w:rsidP="41680B73">
      <w:pPr>
        <w:pStyle w:val="Title"/>
        <w:jc w:val="left"/>
      </w:pPr>
      <w:r>
        <w:rPr>
          <w:noProof/>
        </w:rPr>
        <w:drawing>
          <wp:inline distT="0" distB="0" distL="0" distR="0" wp14:anchorId="0BE0856A" wp14:editId="50CD9D8B">
            <wp:extent cx="6029325" cy="1895475"/>
            <wp:effectExtent l="0" t="0" r="0" b="0"/>
            <wp:docPr id="1800721213" name="Picture 18007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721213"/>
                    <pic:cNvPicPr/>
                  </pic:nvPicPr>
                  <pic:blipFill>
                    <a:blip r:embed="rId30">
                      <a:extLst>
                        <a:ext uri="{28A0092B-C50C-407E-A947-70E740481C1C}">
                          <a14:useLocalDpi xmlns:a14="http://schemas.microsoft.com/office/drawing/2010/main" val="0"/>
                        </a:ext>
                      </a:extLst>
                    </a:blip>
                    <a:stretch>
                      <a:fillRect/>
                    </a:stretch>
                  </pic:blipFill>
                  <pic:spPr>
                    <a:xfrm>
                      <a:off x="0" y="0"/>
                      <a:ext cx="6029325" cy="1895475"/>
                    </a:xfrm>
                    <a:prstGeom prst="rect">
                      <a:avLst/>
                    </a:prstGeom>
                  </pic:spPr>
                </pic:pic>
              </a:graphicData>
            </a:graphic>
          </wp:inline>
        </w:drawing>
      </w:r>
    </w:p>
    <w:p w14:paraId="5A376F30" w14:textId="278FAB98" w:rsidR="12D044E1" w:rsidRDefault="12D044E1" w:rsidP="41680B73">
      <w:pPr>
        <w:pStyle w:val="Title"/>
        <w:jc w:val="left"/>
        <w:rPr>
          <w:rFonts w:ascii="Constantia" w:hAnsi="Constantia"/>
          <w:b/>
          <w:bCs/>
          <w:color w:val="auto"/>
          <w:sz w:val="28"/>
          <w:szCs w:val="28"/>
          <w:u w:val="single"/>
        </w:rPr>
      </w:pPr>
      <w:r w:rsidRPr="41680B73">
        <w:rPr>
          <w:rFonts w:ascii="Constantia" w:hAnsi="Constantia"/>
          <w:b/>
          <w:bCs/>
          <w:color w:val="auto"/>
          <w:sz w:val="28"/>
          <w:szCs w:val="28"/>
          <w:u w:val="single"/>
        </w:rPr>
        <w:t>Communication</w:t>
      </w:r>
      <w:r w:rsidRPr="41680B73">
        <w:rPr>
          <w:rFonts w:ascii="Constantia" w:hAnsi="Constantia"/>
          <w:b/>
          <w:bCs/>
          <w:color w:val="auto"/>
          <w:sz w:val="28"/>
          <w:szCs w:val="28"/>
        </w:rPr>
        <w:t xml:space="preserve"> </w:t>
      </w:r>
    </w:p>
    <w:p w14:paraId="5B239714" w14:textId="358928F1" w:rsidR="12D044E1" w:rsidRDefault="12D044E1" w:rsidP="41680B73">
      <w:pPr>
        <w:pStyle w:val="Title"/>
        <w:jc w:val="left"/>
        <w:rPr>
          <w:rFonts w:ascii="Constantia" w:hAnsi="Constantia"/>
          <w:b/>
          <w:bCs/>
          <w:color w:val="auto"/>
          <w:sz w:val="28"/>
          <w:szCs w:val="28"/>
        </w:rPr>
      </w:pPr>
      <w:r w:rsidRPr="41680B73">
        <w:rPr>
          <w:rFonts w:ascii="Constantia" w:hAnsi="Constantia"/>
          <w:color w:val="auto"/>
          <w:sz w:val="22"/>
        </w:rPr>
        <w:t>To communicate with one another both James and Kyle used Microsoft Teams and whats-app to communicate with any immediate issues or just for calls talking about anything relating to the project.</w:t>
      </w:r>
    </w:p>
    <w:p w14:paraId="13431E0E" w14:textId="4409D065" w:rsidR="5CA5ED71" w:rsidRDefault="5CA5ED71" w:rsidP="0C463089">
      <w:pPr>
        <w:pStyle w:val="Title"/>
        <w:jc w:val="left"/>
        <w:rPr>
          <w:rFonts w:ascii="Constantia" w:eastAsia="HGMinchoE" w:hAnsi="Constantia" w:cs="Times New Roman"/>
          <w:szCs w:val="60"/>
        </w:rPr>
      </w:pPr>
      <w:r>
        <w:rPr>
          <w:noProof/>
        </w:rPr>
        <w:drawing>
          <wp:inline distT="0" distB="0" distL="0" distR="0" wp14:anchorId="0396B852" wp14:editId="49D6F784">
            <wp:extent cx="2305050" cy="2828925"/>
            <wp:effectExtent l="0" t="0" r="0" b="0"/>
            <wp:docPr id="367101175" name="Picture 36710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305050" cy="2828925"/>
                    </a:xfrm>
                    <a:prstGeom prst="rect">
                      <a:avLst/>
                    </a:prstGeom>
                  </pic:spPr>
                </pic:pic>
              </a:graphicData>
            </a:graphic>
          </wp:inline>
        </w:drawing>
      </w:r>
    </w:p>
    <w:p w14:paraId="43A9A742" w14:textId="2CE7DE89" w:rsidR="41680B73" w:rsidRDefault="41680B73" w:rsidP="41680B73">
      <w:pPr>
        <w:pStyle w:val="Title"/>
        <w:jc w:val="left"/>
        <w:rPr>
          <w:rFonts w:ascii="Constantia" w:hAnsi="Constantia"/>
          <w:szCs w:val="60"/>
        </w:rPr>
      </w:pPr>
    </w:p>
    <w:sectPr w:rsidR="41680B73">
      <w:footerReference w:type="default" r:id="rId3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6E134C" w14:textId="77777777" w:rsidR="00C65E72" w:rsidRDefault="00C65E72" w:rsidP="00C6554A">
      <w:pPr>
        <w:spacing w:before="0" w:after="0" w:line="240" w:lineRule="auto"/>
      </w:pPr>
      <w:r>
        <w:separator/>
      </w:r>
    </w:p>
  </w:endnote>
  <w:endnote w:type="continuationSeparator" w:id="0">
    <w:p w14:paraId="59E62E0D" w14:textId="77777777" w:rsidR="00C65E72" w:rsidRDefault="00C65E72" w:rsidP="00C6554A">
      <w:pPr>
        <w:spacing w:before="0" w:after="0" w:line="240" w:lineRule="auto"/>
      </w:pPr>
      <w:r>
        <w:continuationSeparator/>
      </w:r>
    </w:p>
  </w:endnote>
  <w:endnote w:type="continuationNotice" w:id="1">
    <w:p w14:paraId="7BDEE46F" w14:textId="77777777" w:rsidR="00C65E72" w:rsidRDefault="00C65E7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MinchoE">
    <w:altName w:val="HG明朝E"/>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22A11" w14:textId="77777777" w:rsidR="00C65E72"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25C933" w14:textId="77777777" w:rsidR="00C65E72" w:rsidRDefault="00C65E72" w:rsidP="00C6554A">
      <w:pPr>
        <w:spacing w:before="0" w:after="0" w:line="240" w:lineRule="auto"/>
      </w:pPr>
      <w:r>
        <w:separator/>
      </w:r>
    </w:p>
  </w:footnote>
  <w:footnote w:type="continuationSeparator" w:id="0">
    <w:p w14:paraId="7114CF93" w14:textId="77777777" w:rsidR="00C65E72" w:rsidRDefault="00C65E72" w:rsidP="00C6554A">
      <w:pPr>
        <w:spacing w:before="0" w:after="0" w:line="240" w:lineRule="auto"/>
      </w:pPr>
      <w:r>
        <w:continuationSeparator/>
      </w:r>
    </w:p>
  </w:footnote>
  <w:footnote w:type="continuationNotice" w:id="1">
    <w:p w14:paraId="3E1D1FFE" w14:textId="77777777" w:rsidR="00C65E72" w:rsidRDefault="00C65E72">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3164D5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FE13E36"/>
    <w:multiLevelType w:val="hybridMultilevel"/>
    <w:tmpl w:val="FFFFFFFF"/>
    <w:lvl w:ilvl="0" w:tplc="B538C3DE">
      <w:start w:val="1"/>
      <w:numFmt w:val="decimal"/>
      <w:lvlText w:val="%1."/>
      <w:lvlJc w:val="left"/>
      <w:pPr>
        <w:ind w:left="720" w:hanging="360"/>
      </w:pPr>
    </w:lvl>
    <w:lvl w:ilvl="1" w:tplc="A568F2C6">
      <w:start w:val="1"/>
      <w:numFmt w:val="lowerLetter"/>
      <w:lvlText w:val="%2."/>
      <w:lvlJc w:val="left"/>
      <w:pPr>
        <w:ind w:left="1440" w:hanging="360"/>
      </w:pPr>
    </w:lvl>
    <w:lvl w:ilvl="2" w:tplc="2786C390">
      <w:start w:val="1"/>
      <w:numFmt w:val="lowerRoman"/>
      <w:lvlText w:val="%3."/>
      <w:lvlJc w:val="right"/>
      <w:pPr>
        <w:ind w:left="2160" w:hanging="180"/>
      </w:pPr>
    </w:lvl>
    <w:lvl w:ilvl="3" w:tplc="FFF0419A">
      <w:start w:val="1"/>
      <w:numFmt w:val="decimal"/>
      <w:lvlText w:val="%4."/>
      <w:lvlJc w:val="left"/>
      <w:pPr>
        <w:ind w:left="2880" w:hanging="360"/>
      </w:pPr>
    </w:lvl>
    <w:lvl w:ilvl="4" w:tplc="29E6E124">
      <w:start w:val="1"/>
      <w:numFmt w:val="lowerLetter"/>
      <w:lvlText w:val="%5."/>
      <w:lvlJc w:val="left"/>
      <w:pPr>
        <w:ind w:left="3600" w:hanging="360"/>
      </w:pPr>
    </w:lvl>
    <w:lvl w:ilvl="5" w:tplc="DED642FA">
      <w:start w:val="1"/>
      <w:numFmt w:val="lowerRoman"/>
      <w:lvlText w:val="%6."/>
      <w:lvlJc w:val="right"/>
      <w:pPr>
        <w:ind w:left="4320" w:hanging="180"/>
      </w:pPr>
    </w:lvl>
    <w:lvl w:ilvl="6" w:tplc="C8E21696">
      <w:start w:val="1"/>
      <w:numFmt w:val="decimal"/>
      <w:lvlText w:val="%7."/>
      <w:lvlJc w:val="left"/>
      <w:pPr>
        <w:ind w:left="5040" w:hanging="360"/>
      </w:pPr>
    </w:lvl>
    <w:lvl w:ilvl="7" w:tplc="E29AB2E8">
      <w:start w:val="1"/>
      <w:numFmt w:val="lowerLetter"/>
      <w:lvlText w:val="%8."/>
      <w:lvlJc w:val="left"/>
      <w:pPr>
        <w:ind w:left="5760" w:hanging="360"/>
      </w:pPr>
    </w:lvl>
    <w:lvl w:ilvl="8" w:tplc="220A59B8">
      <w:start w:val="1"/>
      <w:numFmt w:val="lowerRoman"/>
      <w:lvlText w:val="%9."/>
      <w:lvlJc w:val="right"/>
      <w:pPr>
        <w:ind w:left="6480" w:hanging="180"/>
      </w:pPr>
    </w:lvl>
  </w:abstractNum>
  <w:abstractNum w:abstractNumId="13" w15:restartNumberingAfterBreak="0">
    <w:nsid w:val="23AE7D72"/>
    <w:multiLevelType w:val="hybridMultilevel"/>
    <w:tmpl w:val="FFFFFFFF"/>
    <w:lvl w:ilvl="0" w:tplc="94A2730A">
      <w:start w:val="1"/>
      <w:numFmt w:val="decimal"/>
      <w:lvlText w:val="%1."/>
      <w:lvlJc w:val="left"/>
      <w:pPr>
        <w:ind w:left="720" w:hanging="360"/>
      </w:pPr>
    </w:lvl>
    <w:lvl w:ilvl="1" w:tplc="D7F0CB18">
      <w:start w:val="1"/>
      <w:numFmt w:val="lowerLetter"/>
      <w:lvlText w:val="%2."/>
      <w:lvlJc w:val="left"/>
      <w:pPr>
        <w:ind w:left="1440" w:hanging="360"/>
      </w:pPr>
    </w:lvl>
    <w:lvl w:ilvl="2" w:tplc="02E2127E">
      <w:start w:val="1"/>
      <w:numFmt w:val="lowerRoman"/>
      <w:lvlText w:val="%3."/>
      <w:lvlJc w:val="right"/>
      <w:pPr>
        <w:ind w:left="2160" w:hanging="180"/>
      </w:pPr>
    </w:lvl>
    <w:lvl w:ilvl="3" w:tplc="C936AD14">
      <w:start w:val="1"/>
      <w:numFmt w:val="decimal"/>
      <w:lvlText w:val="%4."/>
      <w:lvlJc w:val="left"/>
      <w:pPr>
        <w:ind w:left="2880" w:hanging="360"/>
      </w:pPr>
    </w:lvl>
    <w:lvl w:ilvl="4" w:tplc="47087A18">
      <w:start w:val="1"/>
      <w:numFmt w:val="lowerLetter"/>
      <w:lvlText w:val="%5."/>
      <w:lvlJc w:val="left"/>
      <w:pPr>
        <w:ind w:left="3600" w:hanging="360"/>
      </w:pPr>
    </w:lvl>
    <w:lvl w:ilvl="5" w:tplc="8208CB0C">
      <w:start w:val="1"/>
      <w:numFmt w:val="lowerRoman"/>
      <w:lvlText w:val="%6."/>
      <w:lvlJc w:val="right"/>
      <w:pPr>
        <w:ind w:left="4320" w:hanging="180"/>
      </w:pPr>
    </w:lvl>
    <w:lvl w:ilvl="6" w:tplc="49D0125C">
      <w:start w:val="1"/>
      <w:numFmt w:val="decimal"/>
      <w:lvlText w:val="%7."/>
      <w:lvlJc w:val="left"/>
      <w:pPr>
        <w:ind w:left="5040" w:hanging="360"/>
      </w:pPr>
    </w:lvl>
    <w:lvl w:ilvl="7" w:tplc="99864086">
      <w:start w:val="1"/>
      <w:numFmt w:val="lowerLetter"/>
      <w:lvlText w:val="%8."/>
      <w:lvlJc w:val="left"/>
      <w:pPr>
        <w:ind w:left="5760" w:hanging="360"/>
      </w:pPr>
    </w:lvl>
    <w:lvl w:ilvl="8" w:tplc="C240C33E">
      <w:start w:val="1"/>
      <w:numFmt w:val="lowerRoman"/>
      <w:lvlText w:val="%9."/>
      <w:lvlJc w:val="right"/>
      <w:pPr>
        <w:ind w:left="6480" w:hanging="180"/>
      </w:pPr>
    </w:lvl>
  </w:abstractNum>
  <w:abstractNum w:abstractNumId="14" w15:restartNumberingAfterBreak="0">
    <w:nsid w:val="37307726"/>
    <w:multiLevelType w:val="hybridMultilevel"/>
    <w:tmpl w:val="84E23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3"/>
  </w:num>
  <w:num w:numId="3">
    <w:abstractNumId w:val="9"/>
  </w:num>
  <w:num w:numId="4">
    <w:abstractNumId w:val="8"/>
  </w:num>
  <w:num w:numId="5">
    <w:abstractNumId w:val="8"/>
  </w:num>
  <w:num w:numId="6">
    <w:abstractNumId w:val="9"/>
  </w:num>
  <w:num w:numId="7">
    <w:abstractNumId w:val="15"/>
  </w:num>
  <w:num w:numId="8">
    <w:abstractNumId w:val="10"/>
  </w:num>
  <w:num w:numId="9">
    <w:abstractNumId w:val="11"/>
  </w:num>
  <w:num w:numId="10">
    <w:abstractNumId w:val="7"/>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oNotDisplayPageBoundaries/>
  <w:attachedTemplate r:id="rId1"/>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07B"/>
    <w:rsid w:val="0001741D"/>
    <w:rsid w:val="00031D47"/>
    <w:rsid w:val="000339B0"/>
    <w:rsid w:val="00051AA6"/>
    <w:rsid w:val="00082523"/>
    <w:rsid w:val="000864AD"/>
    <w:rsid w:val="00090BE5"/>
    <w:rsid w:val="000A33B7"/>
    <w:rsid w:val="000B6341"/>
    <w:rsid w:val="000C6F3F"/>
    <w:rsid w:val="000D1E24"/>
    <w:rsid w:val="000D259E"/>
    <w:rsid w:val="000D490D"/>
    <w:rsid w:val="000E2433"/>
    <w:rsid w:val="000E588D"/>
    <w:rsid w:val="001008BE"/>
    <w:rsid w:val="00131163"/>
    <w:rsid w:val="00140A9A"/>
    <w:rsid w:val="00141CCB"/>
    <w:rsid w:val="00152355"/>
    <w:rsid w:val="0015360A"/>
    <w:rsid w:val="00157F76"/>
    <w:rsid w:val="00170D3B"/>
    <w:rsid w:val="001711EC"/>
    <w:rsid w:val="00180357"/>
    <w:rsid w:val="00191E3E"/>
    <w:rsid w:val="001A1701"/>
    <w:rsid w:val="001B5A68"/>
    <w:rsid w:val="001B6491"/>
    <w:rsid w:val="001E0195"/>
    <w:rsid w:val="001E7A1B"/>
    <w:rsid w:val="001F6256"/>
    <w:rsid w:val="001F7311"/>
    <w:rsid w:val="001F7F74"/>
    <w:rsid w:val="0020028F"/>
    <w:rsid w:val="00225CDB"/>
    <w:rsid w:val="00235360"/>
    <w:rsid w:val="002404DA"/>
    <w:rsid w:val="00243592"/>
    <w:rsid w:val="00251DAB"/>
    <w:rsid w:val="002554CD"/>
    <w:rsid w:val="00275B0C"/>
    <w:rsid w:val="00276C8D"/>
    <w:rsid w:val="002939F8"/>
    <w:rsid w:val="00293B83"/>
    <w:rsid w:val="002977D4"/>
    <w:rsid w:val="002A4121"/>
    <w:rsid w:val="002B1100"/>
    <w:rsid w:val="002B11E3"/>
    <w:rsid w:val="002B1AEE"/>
    <w:rsid w:val="002B4294"/>
    <w:rsid w:val="002B54CC"/>
    <w:rsid w:val="002C5FB5"/>
    <w:rsid w:val="002F20AB"/>
    <w:rsid w:val="003004D9"/>
    <w:rsid w:val="00324AD5"/>
    <w:rsid w:val="00333D0D"/>
    <w:rsid w:val="00336BE5"/>
    <w:rsid w:val="0034207B"/>
    <w:rsid w:val="00352F8A"/>
    <w:rsid w:val="0037151B"/>
    <w:rsid w:val="0037229C"/>
    <w:rsid w:val="003728C1"/>
    <w:rsid w:val="00376635"/>
    <w:rsid w:val="0037746A"/>
    <w:rsid w:val="003A5A39"/>
    <w:rsid w:val="003D69A1"/>
    <w:rsid w:val="003D7EED"/>
    <w:rsid w:val="003E3054"/>
    <w:rsid w:val="003E7FFD"/>
    <w:rsid w:val="003F7709"/>
    <w:rsid w:val="0040166C"/>
    <w:rsid w:val="0040178F"/>
    <w:rsid w:val="00440BB9"/>
    <w:rsid w:val="00452C7B"/>
    <w:rsid w:val="00455AB2"/>
    <w:rsid w:val="004660C6"/>
    <w:rsid w:val="004871CE"/>
    <w:rsid w:val="004A6422"/>
    <w:rsid w:val="004A6522"/>
    <w:rsid w:val="004C049F"/>
    <w:rsid w:val="004C53BD"/>
    <w:rsid w:val="004D179E"/>
    <w:rsid w:val="004D35C9"/>
    <w:rsid w:val="004D614D"/>
    <w:rsid w:val="004E1C54"/>
    <w:rsid w:val="004E47DC"/>
    <w:rsid w:val="005000E2"/>
    <w:rsid w:val="005039E8"/>
    <w:rsid w:val="00536F92"/>
    <w:rsid w:val="0054342A"/>
    <w:rsid w:val="00561995"/>
    <w:rsid w:val="00590AEB"/>
    <w:rsid w:val="00592FAF"/>
    <w:rsid w:val="005C2F80"/>
    <w:rsid w:val="005C3810"/>
    <w:rsid w:val="005F6E3B"/>
    <w:rsid w:val="005F6E3E"/>
    <w:rsid w:val="005F6F44"/>
    <w:rsid w:val="00610A63"/>
    <w:rsid w:val="00616847"/>
    <w:rsid w:val="006179F9"/>
    <w:rsid w:val="00653294"/>
    <w:rsid w:val="00664E1B"/>
    <w:rsid w:val="00685CC3"/>
    <w:rsid w:val="006A3CE7"/>
    <w:rsid w:val="006A3F58"/>
    <w:rsid w:val="006B5600"/>
    <w:rsid w:val="006C17EB"/>
    <w:rsid w:val="006E5365"/>
    <w:rsid w:val="00712716"/>
    <w:rsid w:val="00714204"/>
    <w:rsid w:val="007202EF"/>
    <w:rsid w:val="00737A33"/>
    <w:rsid w:val="00752AA7"/>
    <w:rsid w:val="00761A4C"/>
    <w:rsid w:val="00764CCA"/>
    <w:rsid w:val="007710C3"/>
    <w:rsid w:val="00771A53"/>
    <w:rsid w:val="00773E73"/>
    <w:rsid w:val="00781F29"/>
    <w:rsid w:val="007A2F5D"/>
    <w:rsid w:val="007B48E6"/>
    <w:rsid w:val="007C402A"/>
    <w:rsid w:val="007D6EBE"/>
    <w:rsid w:val="007E219F"/>
    <w:rsid w:val="008017EA"/>
    <w:rsid w:val="00812CEA"/>
    <w:rsid w:val="008130BD"/>
    <w:rsid w:val="00814D38"/>
    <w:rsid w:val="008186EA"/>
    <w:rsid w:val="008336C1"/>
    <w:rsid w:val="00850ADE"/>
    <w:rsid w:val="00854827"/>
    <w:rsid w:val="00856FD0"/>
    <w:rsid w:val="008628F7"/>
    <w:rsid w:val="008879FA"/>
    <w:rsid w:val="008B6C3B"/>
    <w:rsid w:val="008C3322"/>
    <w:rsid w:val="008C3BE8"/>
    <w:rsid w:val="008C5F09"/>
    <w:rsid w:val="0091687C"/>
    <w:rsid w:val="00946553"/>
    <w:rsid w:val="00982AC0"/>
    <w:rsid w:val="009833E9"/>
    <w:rsid w:val="00983BCC"/>
    <w:rsid w:val="009848E3"/>
    <w:rsid w:val="009A14C4"/>
    <w:rsid w:val="009B12DA"/>
    <w:rsid w:val="009B2A90"/>
    <w:rsid w:val="009B5755"/>
    <w:rsid w:val="009B599E"/>
    <w:rsid w:val="009D2EF5"/>
    <w:rsid w:val="009D3BAB"/>
    <w:rsid w:val="009E1964"/>
    <w:rsid w:val="009F63D0"/>
    <w:rsid w:val="00A003E5"/>
    <w:rsid w:val="00A02A49"/>
    <w:rsid w:val="00A0405B"/>
    <w:rsid w:val="00A07118"/>
    <w:rsid w:val="00A1298A"/>
    <w:rsid w:val="00A26189"/>
    <w:rsid w:val="00A32C67"/>
    <w:rsid w:val="00A51D31"/>
    <w:rsid w:val="00A567FF"/>
    <w:rsid w:val="00A62E5F"/>
    <w:rsid w:val="00A70168"/>
    <w:rsid w:val="00A86FD9"/>
    <w:rsid w:val="00A9725D"/>
    <w:rsid w:val="00AA0E95"/>
    <w:rsid w:val="00AA73B5"/>
    <w:rsid w:val="00AB3C18"/>
    <w:rsid w:val="00AE2D79"/>
    <w:rsid w:val="00B000E5"/>
    <w:rsid w:val="00B1589C"/>
    <w:rsid w:val="00B223E3"/>
    <w:rsid w:val="00B46546"/>
    <w:rsid w:val="00B510B9"/>
    <w:rsid w:val="00B52875"/>
    <w:rsid w:val="00B614FB"/>
    <w:rsid w:val="00B8135F"/>
    <w:rsid w:val="00B87770"/>
    <w:rsid w:val="00BC0AAD"/>
    <w:rsid w:val="00BC5219"/>
    <w:rsid w:val="00BD5910"/>
    <w:rsid w:val="00BE1A59"/>
    <w:rsid w:val="00BF3BE2"/>
    <w:rsid w:val="00C026A9"/>
    <w:rsid w:val="00C13D6D"/>
    <w:rsid w:val="00C33661"/>
    <w:rsid w:val="00C62AC9"/>
    <w:rsid w:val="00C6554A"/>
    <w:rsid w:val="00C65E72"/>
    <w:rsid w:val="00C97C27"/>
    <w:rsid w:val="00CA008B"/>
    <w:rsid w:val="00CB5025"/>
    <w:rsid w:val="00CB6997"/>
    <w:rsid w:val="00CC254A"/>
    <w:rsid w:val="00CC3EE6"/>
    <w:rsid w:val="00CD68F0"/>
    <w:rsid w:val="00D25026"/>
    <w:rsid w:val="00D671C1"/>
    <w:rsid w:val="00D72511"/>
    <w:rsid w:val="00D84EDC"/>
    <w:rsid w:val="00DB7257"/>
    <w:rsid w:val="00DC5126"/>
    <w:rsid w:val="00DF08EA"/>
    <w:rsid w:val="00EA08D6"/>
    <w:rsid w:val="00EA24F4"/>
    <w:rsid w:val="00EB0AB5"/>
    <w:rsid w:val="00EC139A"/>
    <w:rsid w:val="00ED0DCE"/>
    <w:rsid w:val="00ED7C44"/>
    <w:rsid w:val="00F07875"/>
    <w:rsid w:val="00F3638E"/>
    <w:rsid w:val="00F4311F"/>
    <w:rsid w:val="00F45368"/>
    <w:rsid w:val="00F52E63"/>
    <w:rsid w:val="00F71742"/>
    <w:rsid w:val="00F71CEA"/>
    <w:rsid w:val="00F76B6F"/>
    <w:rsid w:val="00F9647E"/>
    <w:rsid w:val="00F97BD5"/>
    <w:rsid w:val="00FA3EED"/>
    <w:rsid w:val="00FA73F6"/>
    <w:rsid w:val="00FB2A74"/>
    <w:rsid w:val="00FC5065"/>
    <w:rsid w:val="00FD49CB"/>
    <w:rsid w:val="015F9570"/>
    <w:rsid w:val="017C80FD"/>
    <w:rsid w:val="0255E20B"/>
    <w:rsid w:val="029E3D91"/>
    <w:rsid w:val="02A9841B"/>
    <w:rsid w:val="02DA0641"/>
    <w:rsid w:val="02F0A1B7"/>
    <w:rsid w:val="0313BDD7"/>
    <w:rsid w:val="03233F55"/>
    <w:rsid w:val="0374DC18"/>
    <w:rsid w:val="04038FDC"/>
    <w:rsid w:val="0488205C"/>
    <w:rsid w:val="04898122"/>
    <w:rsid w:val="0490A45F"/>
    <w:rsid w:val="049999F0"/>
    <w:rsid w:val="04CDAEC3"/>
    <w:rsid w:val="0518FEA6"/>
    <w:rsid w:val="0561CEF4"/>
    <w:rsid w:val="05A9DCF0"/>
    <w:rsid w:val="06D3B8E0"/>
    <w:rsid w:val="06E4296E"/>
    <w:rsid w:val="0762394A"/>
    <w:rsid w:val="0894F670"/>
    <w:rsid w:val="08B5420A"/>
    <w:rsid w:val="08F285B8"/>
    <w:rsid w:val="09565E9D"/>
    <w:rsid w:val="0999C9D8"/>
    <w:rsid w:val="0A3004F7"/>
    <w:rsid w:val="0AD90710"/>
    <w:rsid w:val="0B07D26E"/>
    <w:rsid w:val="0B2E6F88"/>
    <w:rsid w:val="0B548412"/>
    <w:rsid w:val="0BCE3338"/>
    <w:rsid w:val="0C1E4878"/>
    <w:rsid w:val="0C463089"/>
    <w:rsid w:val="0C656A76"/>
    <w:rsid w:val="0C6A9575"/>
    <w:rsid w:val="0D1F927A"/>
    <w:rsid w:val="0D32B33D"/>
    <w:rsid w:val="0E23F0B9"/>
    <w:rsid w:val="0E4502D6"/>
    <w:rsid w:val="0E58A625"/>
    <w:rsid w:val="0EB0D124"/>
    <w:rsid w:val="0EFE4C16"/>
    <w:rsid w:val="0FD28DB8"/>
    <w:rsid w:val="1084E591"/>
    <w:rsid w:val="11A5D7DC"/>
    <w:rsid w:val="11CFE101"/>
    <w:rsid w:val="122AEAF3"/>
    <w:rsid w:val="12823166"/>
    <w:rsid w:val="12D044E1"/>
    <w:rsid w:val="12D5DAEA"/>
    <w:rsid w:val="1358A58B"/>
    <w:rsid w:val="13D5B948"/>
    <w:rsid w:val="13D68296"/>
    <w:rsid w:val="1524CEE5"/>
    <w:rsid w:val="153773A2"/>
    <w:rsid w:val="15835BF8"/>
    <w:rsid w:val="158D0EEB"/>
    <w:rsid w:val="15A1AE59"/>
    <w:rsid w:val="166E2CD7"/>
    <w:rsid w:val="1710B30E"/>
    <w:rsid w:val="188E310E"/>
    <w:rsid w:val="18A4323D"/>
    <w:rsid w:val="1925FFC4"/>
    <w:rsid w:val="1A83FC73"/>
    <w:rsid w:val="1B39870D"/>
    <w:rsid w:val="1B736948"/>
    <w:rsid w:val="1B78306C"/>
    <w:rsid w:val="1BC2DD73"/>
    <w:rsid w:val="1C3632AA"/>
    <w:rsid w:val="1C4C0108"/>
    <w:rsid w:val="1D0BD512"/>
    <w:rsid w:val="1E01D023"/>
    <w:rsid w:val="1E15FDDB"/>
    <w:rsid w:val="1E1D52EE"/>
    <w:rsid w:val="1E613009"/>
    <w:rsid w:val="1E7C09B2"/>
    <w:rsid w:val="1ED82FC5"/>
    <w:rsid w:val="1F7F0E43"/>
    <w:rsid w:val="1FD8A4A0"/>
    <w:rsid w:val="1FDA4546"/>
    <w:rsid w:val="207368AE"/>
    <w:rsid w:val="211D8D30"/>
    <w:rsid w:val="2213024D"/>
    <w:rsid w:val="221AEED8"/>
    <w:rsid w:val="22808E94"/>
    <w:rsid w:val="2334BEE1"/>
    <w:rsid w:val="237D7476"/>
    <w:rsid w:val="2387C979"/>
    <w:rsid w:val="23FB7BE3"/>
    <w:rsid w:val="240303C7"/>
    <w:rsid w:val="250610C7"/>
    <w:rsid w:val="2511257B"/>
    <w:rsid w:val="2587DF49"/>
    <w:rsid w:val="25B1138D"/>
    <w:rsid w:val="25FA068B"/>
    <w:rsid w:val="2653CEBE"/>
    <w:rsid w:val="265D476C"/>
    <w:rsid w:val="267FF85A"/>
    <w:rsid w:val="26ED6766"/>
    <w:rsid w:val="2796A03A"/>
    <w:rsid w:val="27CEB270"/>
    <w:rsid w:val="283D7FB3"/>
    <w:rsid w:val="28B631BF"/>
    <w:rsid w:val="29066F38"/>
    <w:rsid w:val="29109265"/>
    <w:rsid w:val="2A7A6D16"/>
    <w:rsid w:val="2B56C5A5"/>
    <w:rsid w:val="2B9B9232"/>
    <w:rsid w:val="2C73927A"/>
    <w:rsid w:val="2CFC833E"/>
    <w:rsid w:val="2D181413"/>
    <w:rsid w:val="2DA5E2DF"/>
    <w:rsid w:val="2DF40F6F"/>
    <w:rsid w:val="2F21128D"/>
    <w:rsid w:val="2F2E5CE8"/>
    <w:rsid w:val="2F70F5F7"/>
    <w:rsid w:val="2F81F689"/>
    <w:rsid w:val="2FB12789"/>
    <w:rsid w:val="2FEC05E3"/>
    <w:rsid w:val="317C16F8"/>
    <w:rsid w:val="31991216"/>
    <w:rsid w:val="329B7F2F"/>
    <w:rsid w:val="34B78A7B"/>
    <w:rsid w:val="34E6B30C"/>
    <w:rsid w:val="34EF69E0"/>
    <w:rsid w:val="358D2CE3"/>
    <w:rsid w:val="3638C721"/>
    <w:rsid w:val="36639994"/>
    <w:rsid w:val="36707E4D"/>
    <w:rsid w:val="369A4295"/>
    <w:rsid w:val="36B1DECF"/>
    <w:rsid w:val="37679B3F"/>
    <w:rsid w:val="38394D2B"/>
    <w:rsid w:val="3844F85C"/>
    <w:rsid w:val="38AFC990"/>
    <w:rsid w:val="3953E80C"/>
    <w:rsid w:val="3974C899"/>
    <w:rsid w:val="39B204D3"/>
    <w:rsid w:val="39ED15FE"/>
    <w:rsid w:val="3B37FF62"/>
    <w:rsid w:val="3B3A0AC2"/>
    <w:rsid w:val="3B7C3477"/>
    <w:rsid w:val="3B998AB9"/>
    <w:rsid w:val="3BF2BB74"/>
    <w:rsid w:val="3C59247E"/>
    <w:rsid w:val="3C956C0D"/>
    <w:rsid w:val="3CE811FE"/>
    <w:rsid w:val="3D78F048"/>
    <w:rsid w:val="3DD41A3C"/>
    <w:rsid w:val="3DDD35B7"/>
    <w:rsid w:val="3E505918"/>
    <w:rsid w:val="3E93EE46"/>
    <w:rsid w:val="3FB6D256"/>
    <w:rsid w:val="3FC55315"/>
    <w:rsid w:val="3FD5BC2F"/>
    <w:rsid w:val="400D3E61"/>
    <w:rsid w:val="40406301"/>
    <w:rsid w:val="406A3955"/>
    <w:rsid w:val="415F355B"/>
    <w:rsid w:val="41680B73"/>
    <w:rsid w:val="41AF67B6"/>
    <w:rsid w:val="41EB75FB"/>
    <w:rsid w:val="424EBF4B"/>
    <w:rsid w:val="4254B398"/>
    <w:rsid w:val="42987B97"/>
    <w:rsid w:val="42C01C44"/>
    <w:rsid w:val="42D1EE93"/>
    <w:rsid w:val="45D47277"/>
    <w:rsid w:val="45DDFD31"/>
    <w:rsid w:val="46089336"/>
    <w:rsid w:val="461F8F89"/>
    <w:rsid w:val="46BFD7D3"/>
    <w:rsid w:val="47363864"/>
    <w:rsid w:val="4837A95E"/>
    <w:rsid w:val="48B051CD"/>
    <w:rsid w:val="4941C78F"/>
    <w:rsid w:val="49CCEDFA"/>
    <w:rsid w:val="49F19A4A"/>
    <w:rsid w:val="49F26398"/>
    <w:rsid w:val="4A4DD034"/>
    <w:rsid w:val="4A5A35D7"/>
    <w:rsid w:val="4BC80C97"/>
    <w:rsid w:val="4CFF9BA5"/>
    <w:rsid w:val="4D48898C"/>
    <w:rsid w:val="4DD967D6"/>
    <w:rsid w:val="4EC8FBE9"/>
    <w:rsid w:val="4EDECA47"/>
    <w:rsid w:val="4FC2BF25"/>
    <w:rsid w:val="4FC3899A"/>
    <w:rsid w:val="50F01BE9"/>
    <w:rsid w:val="5149209F"/>
    <w:rsid w:val="526225C6"/>
    <w:rsid w:val="52768D2B"/>
    <w:rsid w:val="52802520"/>
    <w:rsid w:val="52AD7071"/>
    <w:rsid w:val="535FC84A"/>
    <w:rsid w:val="53663263"/>
    <w:rsid w:val="542D8B36"/>
    <w:rsid w:val="544CFF78"/>
    <w:rsid w:val="54EBF16B"/>
    <w:rsid w:val="5607EC83"/>
    <w:rsid w:val="56224D6D"/>
    <w:rsid w:val="5664DC4D"/>
    <w:rsid w:val="5698A294"/>
    <w:rsid w:val="569CF8B2"/>
    <w:rsid w:val="56AEFDD2"/>
    <w:rsid w:val="56C28711"/>
    <w:rsid w:val="5704FA89"/>
    <w:rsid w:val="5705075F"/>
    <w:rsid w:val="5795E5A9"/>
    <w:rsid w:val="57BDB927"/>
    <w:rsid w:val="58F0191A"/>
    <w:rsid w:val="591363A9"/>
    <w:rsid w:val="59A73549"/>
    <w:rsid w:val="59E2DFEE"/>
    <w:rsid w:val="5AD31611"/>
    <w:rsid w:val="5B917EBD"/>
    <w:rsid w:val="5BBE1798"/>
    <w:rsid w:val="5C4CCAD3"/>
    <w:rsid w:val="5C90F779"/>
    <w:rsid w:val="5CA5ED71"/>
    <w:rsid w:val="5D3AFC3A"/>
    <w:rsid w:val="5D968547"/>
    <w:rsid w:val="5F1C2A17"/>
    <w:rsid w:val="5F1CC18F"/>
    <w:rsid w:val="5F3F1286"/>
    <w:rsid w:val="602F3B8A"/>
    <w:rsid w:val="603304C8"/>
    <w:rsid w:val="60876E80"/>
    <w:rsid w:val="60BE536C"/>
    <w:rsid w:val="61271945"/>
    <w:rsid w:val="6140B966"/>
    <w:rsid w:val="615060A6"/>
    <w:rsid w:val="61C38407"/>
    <w:rsid w:val="61C80F1F"/>
    <w:rsid w:val="621629F8"/>
    <w:rsid w:val="6217777E"/>
    <w:rsid w:val="62A445BB"/>
    <w:rsid w:val="62BEAE6E"/>
    <w:rsid w:val="635BC893"/>
    <w:rsid w:val="635F3300"/>
    <w:rsid w:val="6365AD5C"/>
    <w:rsid w:val="63AF9C79"/>
    <w:rsid w:val="63D4DF46"/>
    <w:rsid w:val="63D8D0BD"/>
    <w:rsid w:val="63F09980"/>
    <w:rsid w:val="63FC787F"/>
    <w:rsid w:val="642190EA"/>
    <w:rsid w:val="64288156"/>
    <w:rsid w:val="6449C90F"/>
    <w:rsid w:val="6461C27C"/>
    <w:rsid w:val="647B8BEE"/>
    <w:rsid w:val="64A29523"/>
    <w:rsid w:val="64F9AF30"/>
    <w:rsid w:val="652DE3C7"/>
    <w:rsid w:val="6538A223"/>
    <w:rsid w:val="6589D804"/>
    <w:rsid w:val="66256FF8"/>
    <w:rsid w:val="667944D9"/>
    <w:rsid w:val="66C162F6"/>
    <w:rsid w:val="67098113"/>
    <w:rsid w:val="679BCABB"/>
    <w:rsid w:val="67F6F4AF"/>
    <w:rsid w:val="686B4700"/>
    <w:rsid w:val="68902526"/>
    <w:rsid w:val="694A6A85"/>
    <w:rsid w:val="697C920B"/>
    <w:rsid w:val="698D0394"/>
    <w:rsid w:val="6A295B39"/>
    <w:rsid w:val="6A54F6FA"/>
    <w:rsid w:val="6A80C687"/>
    <w:rsid w:val="6AF946BD"/>
    <w:rsid w:val="6B0259C9"/>
    <w:rsid w:val="6B12A0F0"/>
    <w:rsid w:val="6C0138E4"/>
    <w:rsid w:val="6C524B3E"/>
    <w:rsid w:val="6CDE315A"/>
    <w:rsid w:val="6D0D59EB"/>
    <w:rsid w:val="6ED52BAF"/>
    <w:rsid w:val="6EE11449"/>
    <w:rsid w:val="6F3AAAA6"/>
    <w:rsid w:val="6F7C6ED4"/>
    <w:rsid w:val="702BD250"/>
    <w:rsid w:val="7041BAE7"/>
    <w:rsid w:val="7068126B"/>
    <w:rsid w:val="70FA41A2"/>
    <w:rsid w:val="71515822"/>
    <w:rsid w:val="7165E3EB"/>
    <w:rsid w:val="71E42736"/>
    <w:rsid w:val="71F4678A"/>
    <w:rsid w:val="72F1B172"/>
    <w:rsid w:val="7381C573"/>
    <w:rsid w:val="73C7EB52"/>
    <w:rsid w:val="741474BD"/>
    <w:rsid w:val="745EB675"/>
    <w:rsid w:val="74BE7595"/>
    <w:rsid w:val="767D58EB"/>
    <w:rsid w:val="77854E36"/>
    <w:rsid w:val="77861FF3"/>
    <w:rsid w:val="77BABCD7"/>
    <w:rsid w:val="7897A1FD"/>
    <w:rsid w:val="789D921C"/>
    <w:rsid w:val="78D1439C"/>
    <w:rsid w:val="79874DB3"/>
    <w:rsid w:val="7A0DBE4D"/>
    <w:rsid w:val="7A78324E"/>
    <w:rsid w:val="7A887106"/>
    <w:rsid w:val="7AA4FDFA"/>
    <w:rsid w:val="7B49D9A2"/>
    <w:rsid w:val="7B97F6A4"/>
    <w:rsid w:val="7BD7F565"/>
    <w:rsid w:val="7C42BF25"/>
    <w:rsid w:val="7C70F30B"/>
    <w:rsid w:val="7CA6DA32"/>
    <w:rsid w:val="7D46639D"/>
    <w:rsid w:val="7D947D57"/>
    <w:rsid w:val="7D9A300F"/>
    <w:rsid w:val="7DCF5461"/>
    <w:rsid w:val="7E813D70"/>
    <w:rsid w:val="7E83DA03"/>
    <w:rsid w:val="7ED8B2E1"/>
    <w:rsid w:val="7F3EBEB8"/>
    <w:rsid w:val="7F441B8D"/>
    <w:rsid w:val="7FD366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FEB4A2F"/>
  <w15:chartTrackingRefBased/>
  <w15:docId w15:val="{AFA00870-B2FA-4FF1-887E-447069D9D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41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6"/>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5"/>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1B5A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youtu.be/3V8039H1su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trello.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e\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2E52D53BE02FD4996957D6DFD27637E" ma:contentTypeVersion="6" ma:contentTypeDescription="Create a new document." ma:contentTypeScope="" ma:versionID="425dc43f61fe3e69e3eaecdf6437ae60">
  <xsd:schema xmlns:xsd="http://www.w3.org/2001/XMLSchema" xmlns:xs="http://www.w3.org/2001/XMLSchema" xmlns:p="http://schemas.microsoft.com/office/2006/metadata/properties" xmlns:ns2="10e3f954-2897-4b32-bb31-1b6a9ee7307b" xmlns:ns3="3b580e48-e62b-4df1-8f13-dd6106de229d" targetNamespace="http://schemas.microsoft.com/office/2006/metadata/properties" ma:root="true" ma:fieldsID="e092a1c43a0fc03d3f58b58fe16621fe" ns2:_="" ns3:_="">
    <xsd:import namespace="10e3f954-2897-4b32-bb31-1b6a9ee7307b"/>
    <xsd:import namespace="3b580e48-e62b-4df1-8f13-dd6106de229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e3f954-2897-4b32-bb31-1b6a9ee730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580e48-e62b-4df1-8f13-dd6106de229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444E71-3313-4C67-9364-B3C3B6665F06}">
  <ds:schemaRefs>
    <ds:schemaRef ds:uri="http://schemas.microsoft.com/sharepoint/v3/contenttype/forms"/>
  </ds:schemaRefs>
</ds:datastoreItem>
</file>

<file path=customXml/itemProps2.xml><?xml version="1.0" encoding="utf-8"?>
<ds:datastoreItem xmlns:ds="http://schemas.openxmlformats.org/officeDocument/2006/customXml" ds:itemID="{0FBDB99B-2970-45FD-A114-5FDC69C298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e3f954-2897-4b32-bb31-1b6a9ee7307b"/>
    <ds:schemaRef ds:uri="3b580e48-e62b-4df1-8f13-dd6106de22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0855D1-8449-47D5-ABB1-7D63F575610B}">
  <ds:schemaRefs>
    <ds:schemaRef ds:uri="http://schemas.openxmlformats.org/officeDocument/2006/bibliography"/>
  </ds:schemaRefs>
</ds:datastoreItem>
</file>

<file path=customXml/itemProps4.xml><?xml version="1.0" encoding="utf-8"?>
<ds:datastoreItem xmlns:ds="http://schemas.openxmlformats.org/officeDocument/2006/customXml" ds:itemID="{3175A1FA-A085-4E1C-A82C-803DA22B8C8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Student%20report%20with%20photo.dotx</Template>
  <TotalTime>0</TotalTime>
  <Pages>1</Pages>
  <Words>958</Words>
  <Characters>5467</Characters>
  <Application>Microsoft Office Word</Application>
  <DocSecurity>4</DocSecurity>
  <Lines>45</Lines>
  <Paragraphs>12</Paragraphs>
  <ScaleCrop>false</ScaleCrop>
  <Company/>
  <LinksUpToDate>false</LinksUpToDate>
  <CharactersWithSpaces>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dc:creator>
  <cp:keywords/>
  <dc:description/>
  <cp:lastModifiedBy>James Bellew</cp:lastModifiedBy>
  <cp:revision>107</cp:revision>
  <dcterms:created xsi:type="dcterms:W3CDTF">2021-05-04T06:27:00Z</dcterms:created>
  <dcterms:modified xsi:type="dcterms:W3CDTF">2021-05-03T23:21:00Z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0x01010052E52D53BE02FD4996957D6DFD27637E</vt:lpwstr>
  </property>
</Properties>
</file>